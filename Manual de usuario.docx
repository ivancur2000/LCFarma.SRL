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52197" w14:textId="2FB9F7C2" w:rsidR="00D077E9" w:rsidRDefault="00444108" w:rsidP="00D70D02">
      <w:pPr>
        <w:rPr>
          <w:noProof/>
        </w:rPr>
      </w:pPr>
      <w:r>
        <w:rPr>
          <w:noProof/>
          <w:lang w:bidi="es-ES"/>
        </w:rPr>
        <w:drawing>
          <wp:anchor distT="0" distB="0" distL="114300" distR="114300" simplePos="0" relativeHeight="251658240" behindDoc="1" locked="0" layoutInCell="1" allowOverlap="1" wp14:anchorId="3E76F905" wp14:editId="673D7D59">
            <wp:simplePos x="0" y="0"/>
            <wp:positionH relativeFrom="column">
              <wp:posOffset>-584835</wp:posOffset>
            </wp:positionH>
            <wp:positionV relativeFrom="page">
              <wp:posOffset>-41910</wp:posOffset>
            </wp:positionV>
            <wp:extent cx="7760970" cy="35667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60970" cy="356679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5EB88E68" wp14:editId="693C041F">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752D9"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2EC8D98" w14:textId="77777777" w:rsidTr="00AB02A7">
        <w:trPr>
          <w:trHeight w:val="1894"/>
        </w:trPr>
        <w:tc>
          <w:tcPr>
            <w:tcW w:w="5580" w:type="dxa"/>
            <w:tcBorders>
              <w:top w:val="nil"/>
              <w:left w:val="nil"/>
              <w:bottom w:val="nil"/>
              <w:right w:val="nil"/>
            </w:tcBorders>
          </w:tcPr>
          <w:p w14:paraId="6E066CC1" w14:textId="77777777" w:rsidR="00D077E9" w:rsidRDefault="00D077E9" w:rsidP="00AB02A7">
            <w:pPr>
              <w:rPr>
                <w:noProof/>
              </w:rPr>
            </w:pPr>
            <w:r>
              <w:rPr>
                <w:noProof/>
                <w:lang w:bidi="es-ES"/>
              </w:rPr>
              <mc:AlternateContent>
                <mc:Choice Requires="wps">
                  <w:drawing>
                    <wp:inline distT="0" distB="0" distL="0" distR="0" wp14:anchorId="1CD44BA7" wp14:editId="17670B21">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600FE6C6" w14:textId="123D5ECF" w:rsidR="00D077E9" w:rsidRDefault="00FA71C8" w:rsidP="00D077E9">
                                  <w:pPr>
                                    <w:pStyle w:val="Ttulo"/>
                                    <w:spacing w:after="0"/>
                                    <w:rPr>
                                      <w:lang w:bidi="es-ES"/>
                                    </w:rPr>
                                  </w:pPr>
                                  <w:r>
                                    <w:rPr>
                                      <w:lang w:bidi="es-ES"/>
                                    </w:rPr>
                                    <w:t>Manual técnico de usuario</w:t>
                                  </w:r>
                                </w:p>
                                <w:p w14:paraId="576AF3E1" w14:textId="245D6C22" w:rsidR="00FA71C8" w:rsidRPr="00D86945" w:rsidRDefault="00FA71C8" w:rsidP="00D077E9">
                                  <w:pPr>
                                    <w:pStyle w:val="Ttulo"/>
                                    <w:spacing w:after="0"/>
                                  </w:pPr>
                                  <w:r>
                                    <w:rPr>
                                      <w:lang w:bidi="es-ES"/>
                                    </w:rPr>
                                    <w:t>LcFarma S.R.L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CD44BA7"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600FE6C6" w14:textId="123D5ECF" w:rsidR="00D077E9" w:rsidRDefault="00FA71C8" w:rsidP="00D077E9">
                            <w:pPr>
                              <w:pStyle w:val="Ttulo"/>
                              <w:spacing w:after="0"/>
                              <w:rPr>
                                <w:lang w:bidi="es-ES"/>
                              </w:rPr>
                            </w:pPr>
                            <w:r>
                              <w:rPr>
                                <w:lang w:bidi="es-ES"/>
                              </w:rPr>
                              <w:t>Manual técnico de usuario</w:t>
                            </w:r>
                          </w:p>
                          <w:p w14:paraId="576AF3E1" w14:textId="245D6C22" w:rsidR="00FA71C8" w:rsidRPr="00D86945" w:rsidRDefault="00FA71C8" w:rsidP="00D077E9">
                            <w:pPr>
                              <w:pStyle w:val="Ttulo"/>
                              <w:spacing w:after="0"/>
                            </w:pPr>
                            <w:r>
                              <w:rPr>
                                <w:lang w:bidi="es-ES"/>
                              </w:rPr>
                              <w:t>LcFarma S.R.L</w:t>
                            </w:r>
                          </w:p>
                        </w:txbxContent>
                      </v:textbox>
                      <w10:anchorlock/>
                    </v:shape>
                  </w:pict>
                </mc:Fallback>
              </mc:AlternateContent>
            </w:r>
          </w:p>
          <w:p w14:paraId="07870C39" w14:textId="77777777" w:rsidR="00D077E9" w:rsidRDefault="00D077E9" w:rsidP="00AB02A7">
            <w:pPr>
              <w:rPr>
                <w:noProof/>
              </w:rPr>
            </w:pPr>
            <w:r>
              <w:rPr>
                <w:noProof/>
                <w:lang w:bidi="es-ES"/>
              </w:rPr>
              <mc:AlternateContent>
                <mc:Choice Requires="wps">
                  <w:drawing>
                    <wp:inline distT="0" distB="0" distL="0" distR="0" wp14:anchorId="6722B313" wp14:editId="393CC1AF">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E4497F"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4549D125" w14:textId="77777777" w:rsidTr="004E5FEE">
        <w:trPr>
          <w:trHeight w:val="7303"/>
        </w:trPr>
        <w:tc>
          <w:tcPr>
            <w:tcW w:w="5580" w:type="dxa"/>
            <w:tcBorders>
              <w:top w:val="nil"/>
              <w:left w:val="nil"/>
              <w:bottom w:val="nil"/>
              <w:right w:val="nil"/>
            </w:tcBorders>
          </w:tcPr>
          <w:p w14:paraId="2800E479" w14:textId="5D8286A8" w:rsidR="00D077E9" w:rsidRDefault="00444108" w:rsidP="00AB02A7">
            <w:pPr>
              <w:rPr>
                <w:noProof/>
              </w:rPr>
            </w:pPr>
            <w:r>
              <w:rPr>
                <w:noProof/>
              </w:rPr>
              <w:drawing>
                <wp:anchor distT="0" distB="0" distL="114300" distR="114300" simplePos="0" relativeHeight="251657215" behindDoc="1" locked="0" layoutInCell="1" allowOverlap="1" wp14:anchorId="1B6CA071" wp14:editId="31E12A45">
                  <wp:simplePos x="0" y="0"/>
                  <wp:positionH relativeFrom="column">
                    <wp:posOffset>-641986</wp:posOffset>
                  </wp:positionH>
                  <wp:positionV relativeFrom="paragraph">
                    <wp:posOffset>335915</wp:posOffset>
                  </wp:positionV>
                  <wp:extent cx="7591425" cy="348930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a:extLst>
                              <a:ext uri="{28A0092B-C50C-407E-A947-70E740481C1C}">
                                <a14:useLocalDpi xmlns:a14="http://schemas.microsoft.com/office/drawing/2010/main" val="0"/>
                              </a:ext>
                            </a:extLst>
                          </a:blip>
                          <a:stretch>
                            <a:fillRect/>
                          </a:stretch>
                        </pic:blipFill>
                        <pic:spPr>
                          <a:xfrm>
                            <a:off x="0" y="0"/>
                            <a:ext cx="7627329" cy="3505805"/>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70734B82" w14:textId="77777777" w:rsidTr="00AB02A7">
        <w:trPr>
          <w:trHeight w:val="2438"/>
        </w:trPr>
        <w:tc>
          <w:tcPr>
            <w:tcW w:w="5580" w:type="dxa"/>
            <w:tcBorders>
              <w:top w:val="nil"/>
              <w:left w:val="nil"/>
              <w:bottom w:val="nil"/>
              <w:right w:val="nil"/>
            </w:tcBorders>
          </w:tcPr>
          <w:sdt>
            <w:sdtPr>
              <w:rPr>
                <w:noProof/>
              </w:rPr>
              <w:id w:val="1080870105"/>
              <w:placeholder>
                <w:docPart w:val="1DDA8D60EBE14D49B1433E45D2E880B8"/>
              </w:placeholder>
              <w15:appearance w15:val="hidden"/>
            </w:sdtPr>
            <w:sdtEndPr/>
            <w:sdtContent>
              <w:p w14:paraId="3BE95474" w14:textId="149735E0"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632AC">
                  <w:rPr>
                    <w:rStyle w:val="SubttuloCar"/>
                    <w:b w:val="0"/>
                    <w:noProof/>
                    <w:lang w:bidi="es-ES"/>
                  </w:rPr>
                  <w:t>29 noviembre</w:t>
                </w:r>
                <w:r>
                  <w:rPr>
                    <w:rStyle w:val="SubttuloCar"/>
                    <w:b w:val="0"/>
                    <w:noProof/>
                    <w:lang w:bidi="es-ES"/>
                  </w:rPr>
                  <w:fldChar w:fldCharType="end"/>
                </w:r>
              </w:p>
            </w:sdtContent>
          </w:sdt>
          <w:p w14:paraId="0159C215"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6ADF31FC" wp14:editId="0F8D817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E68ABF"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6B774E3B" w14:textId="77777777" w:rsidR="00D077E9" w:rsidRDefault="00D077E9" w:rsidP="00AB02A7">
            <w:pPr>
              <w:rPr>
                <w:noProof/>
                <w:sz w:val="10"/>
                <w:szCs w:val="10"/>
              </w:rPr>
            </w:pPr>
          </w:p>
          <w:p w14:paraId="5B012CE3" w14:textId="77777777" w:rsidR="00D077E9" w:rsidRDefault="00D077E9" w:rsidP="00AB02A7">
            <w:pPr>
              <w:rPr>
                <w:noProof/>
                <w:sz w:val="10"/>
                <w:szCs w:val="10"/>
              </w:rPr>
            </w:pPr>
          </w:p>
          <w:p w14:paraId="5723E4CB" w14:textId="5D05130A" w:rsidR="00D077E9" w:rsidRDefault="002460D3" w:rsidP="00AB02A7">
            <w:pPr>
              <w:rPr>
                <w:noProof/>
              </w:rPr>
            </w:pPr>
            <w:sdt>
              <w:sdtPr>
                <w:rPr>
                  <w:noProof/>
                </w:rPr>
                <w:id w:val="-1740469667"/>
                <w:placeholder>
                  <w:docPart w:val="4C09C819FA5747ED86FE8F50998092AC"/>
                </w:placeholder>
                <w15:appearance w15:val="hidden"/>
              </w:sdtPr>
              <w:sdtEndPr/>
              <w:sdtContent>
                <w:r w:rsidR="00FA71C8">
                  <w:rPr>
                    <w:noProof/>
                  </w:rPr>
                  <w:t>El Buen Curti.Tech</w:t>
                </w:r>
              </w:sdtContent>
            </w:sdt>
          </w:p>
          <w:p w14:paraId="170D21E8" w14:textId="5494376C"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F0AA6E06B6564568A28C534A1480EA01"/>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003545">
                  <w:rPr>
                    <w:noProof/>
                    <w:lang w:bidi="es-ES"/>
                  </w:rPr>
                  <w:t>Su nombre</w:t>
                </w:r>
              </w:sdtContent>
            </w:sdt>
          </w:p>
          <w:p w14:paraId="6DDA72CE" w14:textId="77777777" w:rsidR="00D077E9" w:rsidRPr="00D86945" w:rsidRDefault="00D077E9" w:rsidP="00AB02A7">
            <w:pPr>
              <w:rPr>
                <w:noProof/>
                <w:sz w:val="10"/>
                <w:szCs w:val="10"/>
              </w:rPr>
            </w:pPr>
          </w:p>
        </w:tc>
      </w:tr>
    </w:tbl>
    <w:p w14:paraId="1224B20A" w14:textId="0E2FDEC9"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42AC81E1" wp14:editId="2F1929D0">
            <wp:simplePos x="0" y="0"/>
            <wp:positionH relativeFrom="column">
              <wp:posOffset>4939665</wp:posOffset>
            </wp:positionH>
            <wp:positionV relativeFrom="paragraph">
              <wp:posOffset>7833814</wp:posOffset>
            </wp:positionV>
            <wp:extent cx="1547422" cy="1247775"/>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547422" cy="124777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58BD8FE0" wp14:editId="2F1A5ED8">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F493C"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000A0352" w14:textId="617CBD92" w:rsidR="00AA6984" w:rsidRDefault="00AA6984" w:rsidP="006632AC">
      <w:pPr>
        <w:pStyle w:val="Ttulo1"/>
        <w:rPr>
          <w:noProof/>
        </w:rPr>
        <w:sectPr w:rsidR="00AA6984" w:rsidSect="00E915F1">
          <w:headerReference w:type="default" r:id="rId11"/>
          <w:footerReference w:type="default" r:id="rId12"/>
          <w:pgSz w:w="11906" w:h="16838" w:code="9"/>
          <w:pgMar w:top="720" w:right="936" w:bottom="720" w:left="936" w:header="0" w:footer="289" w:gutter="0"/>
          <w:pgNumType w:fmt="lowerRoman" w:start="1"/>
          <w:cols w:space="720"/>
          <w:docGrid w:linePitch="382"/>
        </w:sectPr>
      </w:pPr>
    </w:p>
    <w:p w14:paraId="12B8EACA" w14:textId="77777777" w:rsidR="00C9238C" w:rsidRDefault="00C9238C" w:rsidP="00AA6984">
      <w:pPr>
        <w:pStyle w:val="Ttulo"/>
        <w:rPr>
          <w:sz w:val="52"/>
          <w:szCs w:val="44"/>
        </w:rPr>
      </w:pPr>
      <w:r>
        <w:rPr>
          <w:sz w:val="52"/>
          <w:szCs w:val="44"/>
        </w:rPr>
        <w:lastRenderedPageBreak/>
        <w:t>Introducción</w:t>
      </w:r>
    </w:p>
    <w:p w14:paraId="7532F5F3" w14:textId="13D3220C" w:rsidR="00DA1185" w:rsidRDefault="00C9238C" w:rsidP="00DA1185">
      <w:pPr>
        <w:pStyle w:val="Contenido"/>
        <w:jc w:val="both"/>
      </w:pPr>
      <w:r>
        <w:t>El siguiente documento tiene como objetivo</w:t>
      </w:r>
      <w:r w:rsidR="00E915F1">
        <w:t xml:space="preserve"> instruir y guiar al usuario final de la aplicación web de la empresa LcFarma S.R.L tanto en su uso común como en la modificación de la misma, además de esclarecer o resolver cualquier duda que el usuario pueda tener</w:t>
      </w:r>
      <w:r w:rsidR="00DA1185">
        <w:t xml:space="preserve">. </w:t>
      </w:r>
    </w:p>
    <w:p w14:paraId="25CDE261" w14:textId="77777777" w:rsidR="00DA1185" w:rsidRDefault="00DA1185">
      <w:pPr>
        <w:spacing w:after="200"/>
        <w:rPr>
          <w:b w:val="0"/>
        </w:rPr>
      </w:pPr>
      <w:r>
        <w:br w:type="page"/>
      </w:r>
    </w:p>
    <w:p w14:paraId="03272D59" w14:textId="141A1B93" w:rsidR="00003545" w:rsidRDefault="009E520A" w:rsidP="009E520A">
      <w:pPr>
        <w:pStyle w:val="Ttulo"/>
        <w:rPr>
          <w:sz w:val="52"/>
          <w:szCs w:val="44"/>
        </w:rPr>
      </w:pPr>
      <w:r>
        <w:rPr>
          <w:sz w:val="52"/>
          <w:szCs w:val="44"/>
        </w:rPr>
        <w:lastRenderedPageBreak/>
        <w:t>Manual de uso</w:t>
      </w:r>
    </w:p>
    <w:p w14:paraId="3CF1E030" w14:textId="7C5014CC" w:rsidR="00340769" w:rsidRDefault="00003545" w:rsidP="00340769">
      <w:pPr>
        <w:pStyle w:val="Contenido"/>
        <w:jc w:val="both"/>
        <w:rPr>
          <w:rFonts w:eastAsia="Times New Roman"/>
        </w:rPr>
      </w:pPr>
      <w:r>
        <w:t>La aplicación web de LcFarma S.R.L</w:t>
      </w:r>
      <w:r w:rsidR="00BD79CD">
        <w:t xml:space="preserve"> es un sitio cuyo objetivo es promocionar y mostrar los distintos productos que la empresa ofrece a sus distintos clientes, esta página es adaptable a cualquier dispositivo, además de ser rápida y llamativa,</w:t>
      </w:r>
      <w:r w:rsidR="00FD140D">
        <w:t xml:space="preserve"> esta cuenta con un switch en la barra de navegación que permite traducir todo el contenido de la misma de manera instantánea, </w:t>
      </w:r>
      <w:r>
        <w:t xml:space="preserve"> se encuentra alojada en el dominio </w:t>
      </w:r>
      <w:hyperlink r:id="rId13" w:history="1">
        <w:r>
          <w:rPr>
            <w:rStyle w:val="Hipervnculo"/>
            <w:rFonts w:eastAsia="Times New Roman"/>
          </w:rPr>
          <w:t>LCPharma Bolivia - LCFarma.SRL</w:t>
        </w:r>
      </w:hyperlink>
      <w:r w:rsidR="00220AAA">
        <w:rPr>
          <w:rFonts w:eastAsia="Times New Roman"/>
        </w:rPr>
        <w:t>, en el que debe ingresar para acceder al portal. A continuación, se verá las distintas secciones de la aplicación:</w:t>
      </w:r>
    </w:p>
    <w:p w14:paraId="10B1881C" w14:textId="332D5C82" w:rsidR="00340769" w:rsidRDefault="00FF7B6E" w:rsidP="00F2598C">
      <w:pPr>
        <w:pStyle w:val="Contenido"/>
        <w:numPr>
          <w:ilvl w:val="0"/>
          <w:numId w:val="2"/>
        </w:numPr>
        <w:jc w:val="both"/>
        <w:rPr>
          <w:rFonts w:eastAsia="Times New Roman"/>
        </w:rPr>
      </w:pPr>
      <w:r>
        <w:rPr>
          <w:rFonts w:eastAsia="Times New Roman"/>
        </w:rPr>
        <w:t>Página</w:t>
      </w:r>
      <w:r w:rsidR="00340769">
        <w:rPr>
          <w:rFonts w:eastAsia="Times New Roman"/>
        </w:rPr>
        <w:t xml:space="preserve"> de inicio: esta es la pagina principal de la aplicación donde se puede ver un carrusel de imágenes mas dos links o vínculos que llevan a la </w:t>
      </w:r>
      <w:r>
        <w:rPr>
          <w:rFonts w:eastAsia="Times New Roman"/>
        </w:rPr>
        <w:t>sección de ubicaciones y contacto.</w:t>
      </w:r>
    </w:p>
    <w:p w14:paraId="3DD5234A" w14:textId="45C48270" w:rsidR="00FF7B6E" w:rsidRDefault="00FF7B6E" w:rsidP="00F2598C">
      <w:pPr>
        <w:pStyle w:val="Contenido"/>
        <w:numPr>
          <w:ilvl w:val="0"/>
          <w:numId w:val="2"/>
        </w:numPr>
        <w:jc w:val="both"/>
        <w:rPr>
          <w:rFonts w:eastAsia="Times New Roman"/>
        </w:rPr>
      </w:pPr>
      <w:r>
        <w:rPr>
          <w:rFonts w:eastAsia="Times New Roman"/>
        </w:rPr>
        <w:t>P</w:t>
      </w:r>
      <w:r w:rsidR="00F2598C">
        <w:rPr>
          <w:rFonts w:eastAsia="Times New Roman"/>
        </w:rPr>
        <w:t>á</w:t>
      </w:r>
      <w:r>
        <w:rPr>
          <w:rFonts w:eastAsia="Times New Roman"/>
        </w:rPr>
        <w:t>gina “Sobre nosotros”: en esta página está redactado la información principal de LcFarma S.R.L, como su historia, misión, visión, sus valores y sus socios.</w:t>
      </w:r>
    </w:p>
    <w:p w14:paraId="1F8C3ACF" w14:textId="0F40691B" w:rsidR="00FF7B6E" w:rsidRDefault="00FF7B6E" w:rsidP="00F2598C">
      <w:pPr>
        <w:pStyle w:val="Contenido"/>
        <w:numPr>
          <w:ilvl w:val="0"/>
          <w:numId w:val="2"/>
        </w:numPr>
        <w:jc w:val="both"/>
        <w:rPr>
          <w:rFonts w:eastAsia="Times New Roman"/>
        </w:rPr>
      </w:pPr>
      <w:r>
        <w:rPr>
          <w:rFonts w:eastAsia="Times New Roman"/>
        </w:rPr>
        <w:t>Pagina de catalogo: en esta se muestra todo el catalogo de productos que la empresa ofrece a sus posibles clientes.</w:t>
      </w:r>
    </w:p>
    <w:p w14:paraId="350CD84C" w14:textId="335C6745" w:rsidR="00F2598C" w:rsidRDefault="00F2598C" w:rsidP="00F2598C">
      <w:pPr>
        <w:pStyle w:val="Contenido"/>
        <w:numPr>
          <w:ilvl w:val="0"/>
          <w:numId w:val="2"/>
        </w:numPr>
        <w:jc w:val="both"/>
        <w:rPr>
          <w:rFonts w:eastAsia="Times New Roman"/>
        </w:rPr>
      </w:pPr>
      <w:r>
        <w:rPr>
          <w:rFonts w:eastAsia="Times New Roman"/>
        </w:rPr>
        <w:t>Página de desarrollo de negocios: en esta página se puede apreciar el desarrollo de negocios de la empresa redactado mas un listado de todos los certificados con los que cuenta la empresa.</w:t>
      </w:r>
    </w:p>
    <w:p w14:paraId="27587835" w14:textId="273AE00E" w:rsidR="00F2598C" w:rsidRPr="00FD140D" w:rsidRDefault="00F2598C" w:rsidP="00F2598C">
      <w:pPr>
        <w:pStyle w:val="Contenido"/>
        <w:numPr>
          <w:ilvl w:val="0"/>
          <w:numId w:val="2"/>
        </w:numPr>
        <w:jc w:val="both"/>
        <w:rPr>
          <w:lang w:val="es-BO"/>
        </w:rPr>
      </w:pPr>
      <w:r>
        <w:rPr>
          <w:rFonts w:eastAsia="Times New Roman"/>
        </w:rPr>
        <w:t>Página de ubicación: en esta página se muestran todas las ubicaciones a nivel nacional de LcFarma S.R.L mas un formulario de contacto.</w:t>
      </w:r>
    </w:p>
    <w:p w14:paraId="18B23C00" w14:textId="307201EC" w:rsidR="00FD140D" w:rsidRDefault="00FD140D" w:rsidP="00FD140D">
      <w:pPr>
        <w:pStyle w:val="Ttulo3"/>
        <w:rPr>
          <w:color w:val="024F75" w:themeColor="accent1"/>
          <w:sz w:val="28"/>
          <w:szCs w:val="28"/>
          <w:lang w:val="es-BO"/>
        </w:rPr>
      </w:pPr>
      <w:bookmarkStart w:id="0" w:name="_Toc89058111"/>
      <w:r w:rsidRPr="00FD140D">
        <w:rPr>
          <w:color w:val="024F75" w:themeColor="accent1"/>
          <w:sz w:val="28"/>
          <w:szCs w:val="28"/>
          <w:lang w:val="es-BO"/>
        </w:rPr>
        <w:t>Panel de administrador</w:t>
      </w:r>
      <w:bookmarkEnd w:id="0"/>
    </w:p>
    <w:p w14:paraId="20C0782E" w14:textId="18E1FA1E" w:rsidR="00FD140D" w:rsidRDefault="00FD140D" w:rsidP="00113B41">
      <w:pPr>
        <w:pStyle w:val="Contenido"/>
        <w:jc w:val="both"/>
        <w:rPr>
          <w:lang w:val="es-BO"/>
        </w:rPr>
      </w:pPr>
      <w:r>
        <w:rPr>
          <w:lang w:val="es-BO"/>
        </w:rPr>
        <w:t xml:space="preserve">La aplicación cuenta con un panel de administrador con el cual se podrá modificar </w:t>
      </w:r>
      <w:r w:rsidR="00EE05A0">
        <w:rPr>
          <w:lang w:val="es-BO"/>
        </w:rPr>
        <w:t xml:space="preserve">la información básica de la empresa, el </w:t>
      </w:r>
      <w:r w:rsidR="00E93020">
        <w:rPr>
          <w:lang w:val="es-BO"/>
        </w:rPr>
        <w:t>catálogo</w:t>
      </w:r>
      <w:r w:rsidR="00EE05A0">
        <w:rPr>
          <w:lang w:val="es-BO"/>
        </w:rPr>
        <w:t>, los certificados</w:t>
      </w:r>
      <w:r w:rsidR="00C61433">
        <w:rPr>
          <w:lang w:val="es-BO"/>
        </w:rPr>
        <w:t xml:space="preserve">. </w:t>
      </w:r>
    </w:p>
    <w:p w14:paraId="30451D67" w14:textId="7359ED4C" w:rsidR="00C61433" w:rsidRPr="000A38DD" w:rsidRDefault="00113B41" w:rsidP="00113B41">
      <w:pPr>
        <w:pStyle w:val="Contenido"/>
        <w:jc w:val="both"/>
        <w:rPr>
          <w:b/>
          <w:bCs/>
          <w:lang w:val="es-BO"/>
        </w:rPr>
      </w:pPr>
      <w:r w:rsidRPr="000A38DD">
        <w:rPr>
          <w:b/>
          <w:bCs/>
          <w:lang w:val="es-BO"/>
        </w:rPr>
        <w:t>Información</w:t>
      </w:r>
      <w:r w:rsidR="00C61433" w:rsidRPr="000A38DD">
        <w:rPr>
          <w:b/>
          <w:bCs/>
          <w:lang w:val="es-BO"/>
        </w:rPr>
        <w:t xml:space="preserve"> básica de la empresa</w:t>
      </w:r>
    </w:p>
    <w:p w14:paraId="5B4BC639" w14:textId="7FE017B2" w:rsidR="00C61433" w:rsidRDefault="00C61433" w:rsidP="00113B41">
      <w:pPr>
        <w:pStyle w:val="Contenido"/>
        <w:jc w:val="both"/>
        <w:rPr>
          <w:lang w:val="es-BO"/>
        </w:rPr>
      </w:pPr>
      <w:r>
        <w:rPr>
          <w:lang w:val="es-BO"/>
        </w:rPr>
        <w:t>En este apartado se podrá modificar la historia, los valores, la misión, la visión</w:t>
      </w:r>
      <w:r w:rsidR="00113B41">
        <w:rPr>
          <w:lang w:val="es-BO"/>
        </w:rPr>
        <w:t xml:space="preserve"> y el desarrollo de negocios de la empresa más su traducción al inglés. Todos los campos se encuentran validados, para poder guardar los cambios se debe dar click en el botón “modificar” y si quiere restablecer los formularios debe dar click en el botón “limpiar”.</w:t>
      </w:r>
    </w:p>
    <w:p w14:paraId="2B6814AF" w14:textId="52FA1594" w:rsidR="00C61433" w:rsidRDefault="00C61433" w:rsidP="00FD140D">
      <w:pPr>
        <w:pStyle w:val="Contenido"/>
        <w:rPr>
          <w:lang w:val="es-BO"/>
        </w:rPr>
      </w:pPr>
    </w:p>
    <w:p w14:paraId="5F1AA9CD" w14:textId="1CF111EA" w:rsidR="00113B41" w:rsidRDefault="00113B41" w:rsidP="00FD140D">
      <w:pPr>
        <w:pStyle w:val="Contenido"/>
        <w:rPr>
          <w:lang w:val="es-BO"/>
        </w:rPr>
      </w:pPr>
    </w:p>
    <w:p w14:paraId="6748FBD2" w14:textId="75F1A1DE" w:rsidR="00113B41" w:rsidRDefault="00113B41" w:rsidP="00FD140D">
      <w:pPr>
        <w:pStyle w:val="Contenido"/>
        <w:rPr>
          <w:lang w:val="es-BO"/>
        </w:rPr>
      </w:pPr>
    </w:p>
    <w:p w14:paraId="51DBC825" w14:textId="779A0F13" w:rsidR="00113B41" w:rsidRDefault="00113B41" w:rsidP="00FD140D">
      <w:pPr>
        <w:pStyle w:val="Contenido"/>
        <w:rPr>
          <w:lang w:val="es-BO"/>
        </w:rPr>
      </w:pPr>
    </w:p>
    <w:p w14:paraId="6C4151B9" w14:textId="20E90FEF" w:rsidR="00113B41" w:rsidRDefault="00113B41" w:rsidP="00FD140D">
      <w:pPr>
        <w:pStyle w:val="Contenido"/>
        <w:rPr>
          <w:lang w:val="es-BO"/>
        </w:rPr>
      </w:pPr>
    </w:p>
    <w:p w14:paraId="281502B1" w14:textId="491502FD" w:rsidR="00113B41" w:rsidRDefault="00113B41" w:rsidP="00FD140D">
      <w:pPr>
        <w:pStyle w:val="Contenido"/>
        <w:rPr>
          <w:lang w:val="es-BO"/>
        </w:rPr>
      </w:pPr>
    </w:p>
    <w:p w14:paraId="462070B6" w14:textId="6590D6EC" w:rsidR="00113B41" w:rsidRDefault="00113B41" w:rsidP="00FD140D">
      <w:pPr>
        <w:pStyle w:val="Contenido"/>
        <w:rPr>
          <w:lang w:val="es-BO"/>
        </w:rPr>
      </w:pPr>
    </w:p>
    <w:p w14:paraId="080F1F63" w14:textId="6B8A6E41" w:rsidR="00113B41" w:rsidRDefault="00113B41" w:rsidP="00FD140D">
      <w:pPr>
        <w:pStyle w:val="Contenido"/>
        <w:rPr>
          <w:lang w:val="es-BO"/>
        </w:rPr>
      </w:pPr>
      <w:r w:rsidRPr="00113B41">
        <w:rPr>
          <w:lang w:val="es-BO"/>
        </w:rPr>
        <w:lastRenderedPageBreak/>
        <w:drawing>
          <wp:anchor distT="0" distB="0" distL="114300" distR="114300" simplePos="0" relativeHeight="251662336" behindDoc="1" locked="0" layoutInCell="1" allowOverlap="1" wp14:anchorId="12B6A6B2" wp14:editId="10CF5294">
            <wp:simplePos x="0" y="0"/>
            <wp:positionH relativeFrom="column">
              <wp:posOffset>597524</wp:posOffset>
            </wp:positionH>
            <wp:positionV relativeFrom="paragraph">
              <wp:posOffset>120015</wp:posOffset>
            </wp:positionV>
            <wp:extent cx="5038725" cy="2364696"/>
            <wp:effectExtent l="0" t="0" r="0" b="0"/>
            <wp:wrapTight wrapText="bothSides">
              <wp:wrapPolygon edited="0">
                <wp:start x="0" y="0"/>
                <wp:lineTo x="0" y="21409"/>
                <wp:lineTo x="21478" y="21409"/>
                <wp:lineTo x="2147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25" cy="2364696"/>
                    </a:xfrm>
                    <a:prstGeom prst="rect">
                      <a:avLst/>
                    </a:prstGeom>
                  </pic:spPr>
                </pic:pic>
              </a:graphicData>
            </a:graphic>
          </wp:anchor>
        </w:drawing>
      </w:r>
    </w:p>
    <w:p w14:paraId="27B2CE2F" w14:textId="069FEB7E" w:rsidR="00113B41" w:rsidRDefault="00113B41" w:rsidP="00FD140D">
      <w:pPr>
        <w:pStyle w:val="Contenido"/>
        <w:rPr>
          <w:lang w:val="es-BO"/>
        </w:rPr>
      </w:pPr>
    </w:p>
    <w:p w14:paraId="41CD366F" w14:textId="0383D38A" w:rsidR="00113B41" w:rsidRDefault="00113B41" w:rsidP="00FD140D">
      <w:pPr>
        <w:pStyle w:val="Contenido"/>
        <w:rPr>
          <w:lang w:val="es-BO"/>
        </w:rPr>
      </w:pPr>
    </w:p>
    <w:p w14:paraId="00920FA7" w14:textId="675B8F6A" w:rsidR="00113B41" w:rsidRDefault="00113B41" w:rsidP="00FD140D">
      <w:pPr>
        <w:pStyle w:val="Contenido"/>
        <w:rPr>
          <w:lang w:val="es-BO"/>
        </w:rPr>
      </w:pPr>
    </w:p>
    <w:p w14:paraId="3E99B5B7" w14:textId="6ADCD192" w:rsidR="00113B41" w:rsidRPr="00113B41" w:rsidRDefault="00113B41" w:rsidP="00113B41">
      <w:pPr>
        <w:rPr>
          <w:lang w:val="es-BO"/>
        </w:rPr>
      </w:pPr>
    </w:p>
    <w:p w14:paraId="3460C7B9" w14:textId="7FDADD71" w:rsidR="00113B41" w:rsidRPr="00113B41" w:rsidRDefault="00113B41" w:rsidP="00113B41">
      <w:pPr>
        <w:rPr>
          <w:lang w:val="es-BO"/>
        </w:rPr>
      </w:pPr>
    </w:p>
    <w:p w14:paraId="0A6E4512" w14:textId="435C7152" w:rsidR="00113B41" w:rsidRPr="00113B41" w:rsidRDefault="00113B41" w:rsidP="00113B41">
      <w:pPr>
        <w:rPr>
          <w:lang w:val="es-BO"/>
        </w:rPr>
      </w:pPr>
    </w:p>
    <w:p w14:paraId="4C742FF4" w14:textId="20608354" w:rsidR="00113B41" w:rsidRPr="00113B41" w:rsidRDefault="00113B41" w:rsidP="00113B41">
      <w:pPr>
        <w:rPr>
          <w:lang w:val="es-BO"/>
        </w:rPr>
      </w:pPr>
    </w:p>
    <w:p w14:paraId="319ADF45" w14:textId="1D7424EC" w:rsidR="00113B41" w:rsidRPr="00113B41" w:rsidRDefault="00113B41" w:rsidP="00113B41">
      <w:pPr>
        <w:rPr>
          <w:lang w:val="es-BO"/>
        </w:rPr>
      </w:pPr>
    </w:p>
    <w:p w14:paraId="0BB936D2" w14:textId="5B78DBE5" w:rsidR="00113B41" w:rsidRPr="00113B41" w:rsidRDefault="00113B41" w:rsidP="00113B41">
      <w:pPr>
        <w:rPr>
          <w:lang w:val="es-BO"/>
        </w:rPr>
      </w:pPr>
    </w:p>
    <w:p w14:paraId="4698D694" w14:textId="3F7F15D8" w:rsidR="00113B41" w:rsidRDefault="00113B41" w:rsidP="00113B41">
      <w:pPr>
        <w:rPr>
          <w:b w:val="0"/>
          <w:lang w:val="es-BO"/>
        </w:rPr>
      </w:pPr>
      <w:r w:rsidRPr="00113B41">
        <w:rPr>
          <w:lang w:val="es-BO"/>
        </w:rPr>
        <w:drawing>
          <wp:anchor distT="0" distB="0" distL="114300" distR="114300" simplePos="0" relativeHeight="251663360" behindDoc="1" locked="0" layoutInCell="1" allowOverlap="1" wp14:anchorId="6DC6DFFB" wp14:editId="54792C29">
            <wp:simplePos x="0" y="0"/>
            <wp:positionH relativeFrom="column">
              <wp:posOffset>386715</wp:posOffset>
            </wp:positionH>
            <wp:positionV relativeFrom="paragraph">
              <wp:posOffset>252730</wp:posOffset>
            </wp:positionV>
            <wp:extent cx="5343525" cy="2399030"/>
            <wp:effectExtent l="0" t="0" r="9525" b="1270"/>
            <wp:wrapTight wrapText="bothSides">
              <wp:wrapPolygon edited="0">
                <wp:start x="0" y="0"/>
                <wp:lineTo x="0" y="21440"/>
                <wp:lineTo x="21561" y="21440"/>
                <wp:lineTo x="2156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3525" cy="2399030"/>
                    </a:xfrm>
                    <a:prstGeom prst="rect">
                      <a:avLst/>
                    </a:prstGeom>
                  </pic:spPr>
                </pic:pic>
              </a:graphicData>
            </a:graphic>
            <wp14:sizeRelH relativeFrom="margin">
              <wp14:pctWidth>0</wp14:pctWidth>
            </wp14:sizeRelH>
            <wp14:sizeRelV relativeFrom="margin">
              <wp14:pctHeight>0</wp14:pctHeight>
            </wp14:sizeRelV>
          </wp:anchor>
        </w:drawing>
      </w:r>
    </w:p>
    <w:p w14:paraId="17DA1D80" w14:textId="28BF2C32" w:rsidR="00113B41" w:rsidRDefault="00113B41" w:rsidP="00113B41">
      <w:pPr>
        <w:rPr>
          <w:lang w:val="es-BO"/>
        </w:rPr>
      </w:pPr>
    </w:p>
    <w:p w14:paraId="490F4CCF" w14:textId="6B028873" w:rsidR="000A38DD" w:rsidRDefault="000A38DD" w:rsidP="00113B41">
      <w:pPr>
        <w:rPr>
          <w:lang w:val="es-BO"/>
        </w:rPr>
      </w:pPr>
    </w:p>
    <w:p w14:paraId="5B398927" w14:textId="494F943B" w:rsidR="000A38DD" w:rsidRDefault="000A38DD" w:rsidP="00113B41">
      <w:pPr>
        <w:rPr>
          <w:lang w:val="es-BO"/>
        </w:rPr>
      </w:pPr>
    </w:p>
    <w:p w14:paraId="0CF666F7" w14:textId="63D8C8CD" w:rsidR="000A38DD" w:rsidRDefault="000A38DD" w:rsidP="00113B41">
      <w:pPr>
        <w:rPr>
          <w:lang w:val="es-BO"/>
        </w:rPr>
      </w:pPr>
    </w:p>
    <w:p w14:paraId="0E9C4DB9" w14:textId="1D5E5F3E" w:rsidR="000A38DD" w:rsidRDefault="000A38DD" w:rsidP="00113B41">
      <w:pPr>
        <w:rPr>
          <w:lang w:val="es-BO"/>
        </w:rPr>
      </w:pPr>
    </w:p>
    <w:p w14:paraId="4878875E" w14:textId="52EE03AE" w:rsidR="000A38DD" w:rsidRDefault="000A38DD" w:rsidP="00113B41">
      <w:pPr>
        <w:rPr>
          <w:lang w:val="es-BO"/>
        </w:rPr>
      </w:pPr>
    </w:p>
    <w:p w14:paraId="100FFE95" w14:textId="50A661D6" w:rsidR="000A38DD" w:rsidRDefault="000A38DD" w:rsidP="00113B41">
      <w:pPr>
        <w:rPr>
          <w:lang w:val="es-BO"/>
        </w:rPr>
      </w:pPr>
    </w:p>
    <w:p w14:paraId="1A042211" w14:textId="2B9B990E" w:rsidR="000A38DD" w:rsidRDefault="000A38DD" w:rsidP="00113B41">
      <w:pPr>
        <w:rPr>
          <w:lang w:val="es-BO"/>
        </w:rPr>
      </w:pPr>
    </w:p>
    <w:p w14:paraId="0B4B6E61" w14:textId="67D62CDE" w:rsidR="000A38DD" w:rsidRDefault="000A38DD" w:rsidP="00113B41">
      <w:pPr>
        <w:rPr>
          <w:lang w:val="es-BO"/>
        </w:rPr>
      </w:pPr>
    </w:p>
    <w:p w14:paraId="1E84323E" w14:textId="50883616" w:rsidR="000A38DD" w:rsidRPr="000A38DD" w:rsidRDefault="000A38DD" w:rsidP="00113B41">
      <w:pPr>
        <w:rPr>
          <w:lang w:val="es-BO"/>
        </w:rPr>
      </w:pPr>
    </w:p>
    <w:p w14:paraId="148FC15D" w14:textId="55BF11F4" w:rsidR="000A38DD" w:rsidRPr="000A38DD" w:rsidRDefault="000A38DD" w:rsidP="00AE5FC9">
      <w:pPr>
        <w:jc w:val="both"/>
        <w:rPr>
          <w:lang w:val="es-BO"/>
        </w:rPr>
      </w:pPr>
      <w:r w:rsidRPr="000A38DD">
        <w:rPr>
          <w:lang w:val="es-BO"/>
        </w:rPr>
        <w:t>Catálogo de productos</w:t>
      </w:r>
    </w:p>
    <w:p w14:paraId="3BC1AE22" w14:textId="66F70922" w:rsidR="000A38DD" w:rsidRDefault="000A38DD" w:rsidP="00AE5FC9">
      <w:pPr>
        <w:jc w:val="both"/>
        <w:rPr>
          <w:b w:val="0"/>
          <w:bCs/>
          <w:lang w:val="es-BO"/>
        </w:rPr>
      </w:pPr>
      <w:r>
        <w:rPr>
          <w:b w:val="0"/>
          <w:bCs/>
          <w:lang w:val="es-BO"/>
        </w:rPr>
        <w:t>En este apartado podrá administrar el catalogo de productos, pudiendo agregar y eliminar los productos que desee, los únicos campos obligatorios son el “nombre” y la “imagen”.</w:t>
      </w:r>
    </w:p>
    <w:p w14:paraId="3EB5BC20" w14:textId="75DA90A7" w:rsidR="000A38DD" w:rsidRDefault="000A38DD" w:rsidP="00113B41">
      <w:pPr>
        <w:rPr>
          <w:b w:val="0"/>
          <w:bCs/>
          <w:lang w:val="es-BO"/>
        </w:rPr>
      </w:pPr>
      <w:r w:rsidRPr="000A38DD">
        <w:rPr>
          <w:b w:val="0"/>
          <w:bCs/>
          <w:lang w:val="es-BO"/>
        </w:rPr>
        <w:drawing>
          <wp:anchor distT="0" distB="0" distL="114300" distR="114300" simplePos="0" relativeHeight="251664384" behindDoc="0" locked="0" layoutInCell="1" allowOverlap="1" wp14:anchorId="3B55A9A2" wp14:editId="1AA398B7">
            <wp:simplePos x="0" y="0"/>
            <wp:positionH relativeFrom="column">
              <wp:posOffset>596265</wp:posOffset>
            </wp:positionH>
            <wp:positionV relativeFrom="paragraph">
              <wp:posOffset>103505</wp:posOffset>
            </wp:positionV>
            <wp:extent cx="5267325" cy="2113915"/>
            <wp:effectExtent l="0" t="0" r="952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325" cy="2113915"/>
                    </a:xfrm>
                    <a:prstGeom prst="rect">
                      <a:avLst/>
                    </a:prstGeom>
                  </pic:spPr>
                </pic:pic>
              </a:graphicData>
            </a:graphic>
            <wp14:sizeRelH relativeFrom="margin">
              <wp14:pctWidth>0</wp14:pctWidth>
            </wp14:sizeRelH>
            <wp14:sizeRelV relativeFrom="margin">
              <wp14:pctHeight>0</wp14:pctHeight>
            </wp14:sizeRelV>
          </wp:anchor>
        </w:drawing>
      </w:r>
    </w:p>
    <w:p w14:paraId="3A404263" w14:textId="77777777" w:rsidR="000A38DD" w:rsidRDefault="000A38DD" w:rsidP="00113B41">
      <w:pPr>
        <w:rPr>
          <w:b w:val="0"/>
          <w:bCs/>
          <w:lang w:val="es-BO"/>
        </w:rPr>
      </w:pPr>
    </w:p>
    <w:p w14:paraId="57C93BFF" w14:textId="5CEC4DCD" w:rsidR="000A38DD" w:rsidRDefault="000A38DD" w:rsidP="00113B41">
      <w:pPr>
        <w:rPr>
          <w:b w:val="0"/>
          <w:bCs/>
          <w:lang w:val="es-BO"/>
        </w:rPr>
      </w:pPr>
    </w:p>
    <w:p w14:paraId="7071AA7B" w14:textId="4FFF084B" w:rsidR="000A38DD" w:rsidRDefault="000A38DD" w:rsidP="00113B41">
      <w:pPr>
        <w:rPr>
          <w:b w:val="0"/>
          <w:bCs/>
          <w:lang w:val="es-BO"/>
        </w:rPr>
      </w:pPr>
    </w:p>
    <w:p w14:paraId="05EE078E" w14:textId="17A4920E" w:rsidR="000A38DD" w:rsidRDefault="000A38DD" w:rsidP="00113B41">
      <w:pPr>
        <w:rPr>
          <w:b w:val="0"/>
          <w:bCs/>
          <w:lang w:val="es-BO"/>
        </w:rPr>
      </w:pPr>
    </w:p>
    <w:p w14:paraId="1F83D0CB" w14:textId="1EEDCDF2" w:rsidR="000A38DD" w:rsidRDefault="000A38DD" w:rsidP="00113B41">
      <w:pPr>
        <w:rPr>
          <w:b w:val="0"/>
          <w:bCs/>
          <w:lang w:val="es-BO"/>
        </w:rPr>
      </w:pPr>
    </w:p>
    <w:p w14:paraId="24027A5B" w14:textId="0E1CCCCE" w:rsidR="000A38DD" w:rsidRDefault="000A38DD" w:rsidP="00113B41">
      <w:pPr>
        <w:rPr>
          <w:b w:val="0"/>
          <w:bCs/>
          <w:lang w:val="es-BO"/>
        </w:rPr>
      </w:pPr>
    </w:p>
    <w:p w14:paraId="01E9A2DA" w14:textId="7B193885" w:rsidR="000A38DD" w:rsidRDefault="000A38DD" w:rsidP="00113B41">
      <w:pPr>
        <w:rPr>
          <w:b w:val="0"/>
          <w:bCs/>
          <w:lang w:val="es-BO"/>
        </w:rPr>
      </w:pPr>
    </w:p>
    <w:p w14:paraId="119A306C" w14:textId="63404B37" w:rsidR="000A38DD" w:rsidRDefault="000A38DD" w:rsidP="00113B41">
      <w:pPr>
        <w:rPr>
          <w:b w:val="0"/>
          <w:bCs/>
          <w:lang w:val="es-BO"/>
        </w:rPr>
      </w:pPr>
    </w:p>
    <w:p w14:paraId="34926EB9" w14:textId="340AEE63" w:rsidR="000A38DD" w:rsidRDefault="000A38DD">
      <w:pPr>
        <w:spacing w:after="200"/>
        <w:rPr>
          <w:b w:val="0"/>
          <w:bCs/>
          <w:lang w:val="es-BO"/>
        </w:rPr>
      </w:pPr>
      <w:r>
        <w:rPr>
          <w:b w:val="0"/>
          <w:bCs/>
          <w:lang w:val="es-BO"/>
        </w:rPr>
        <w:br w:type="page"/>
      </w:r>
    </w:p>
    <w:p w14:paraId="22680CEE" w14:textId="235131DC" w:rsidR="000A38DD" w:rsidRPr="000A38DD" w:rsidRDefault="000A38DD" w:rsidP="00AE5FC9">
      <w:pPr>
        <w:jc w:val="both"/>
        <w:rPr>
          <w:lang w:val="es-BO"/>
        </w:rPr>
      </w:pPr>
      <w:r w:rsidRPr="000A38DD">
        <w:rPr>
          <w:lang w:val="es-BO"/>
        </w:rPr>
        <w:lastRenderedPageBreak/>
        <w:t>Certificados</w:t>
      </w:r>
    </w:p>
    <w:p w14:paraId="713FB4E0" w14:textId="79E4A461" w:rsidR="000A38DD" w:rsidRDefault="000A38DD" w:rsidP="00AE5FC9">
      <w:pPr>
        <w:jc w:val="both"/>
        <w:rPr>
          <w:b w:val="0"/>
          <w:bCs/>
          <w:lang w:val="es-BO"/>
        </w:rPr>
      </w:pPr>
      <w:r>
        <w:rPr>
          <w:b w:val="0"/>
          <w:bCs/>
          <w:lang w:val="es-BO"/>
        </w:rPr>
        <w:t>Como ultima sección del panel administrativo esta el de los certificados, donde se podrá agregar y eliminar los certificados que el usuario desee.</w:t>
      </w:r>
    </w:p>
    <w:p w14:paraId="53830503" w14:textId="7CFDF135" w:rsidR="00AE5FC9" w:rsidRDefault="00AE5FC9">
      <w:pPr>
        <w:spacing w:after="200"/>
        <w:rPr>
          <w:b w:val="0"/>
          <w:bCs/>
          <w:lang w:val="es-BO"/>
        </w:rPr>
      </w:pPr>
      <w:r>
        <w:rPr>
          <w:b w:val="0"/>
          <w:bCs/>
          <w:lang w:val="es-BO"/>
        </w:rPr>
        <w:br w:type="page"/>
      </w:r>
    </w:p>
    <w:p w14:paraId="351B8679" w14:textId="04BB9916" w:rsidR="000A38DD" w:rsidRDefault="00AE5FC9" w:rsidP="00AE5FC9">
      <w:pPr>
        <w:pStyle w:val="Ttulo"/>
        <w:rPr>
          <w:sz w:val="52"/>
          <w:szCs w:val="44"/>
          <w:lang w:val="es-BO"/>
        </w:rPr>
      </w:pPr>
      <w:r w:rsidRPr="00AE5FC9">
        <w:rPr>
          <w:sz w:val="52"/>
          <w:szCs w:val="44"/>
          <w:lang w:val="es-BO"/>
        </w:rPr>
        <w:lastRenderedPageBreak/>
        <w:t>Manual Técnico</w:t>
      </w:r>
    </w:p>
    <w:p w14:paraId="2BEC821D" w14:textId="0FCE2914" w:rsidR="00AE5FC9" w:rsidRDefault="00AE5FC9" w:rsidP="00E11A5D">
      <w:pPr>
        <w:pStyle w:val="Contenido"/>
        <w:jc w:val="both"/>
        <w:rPr>
          <w:lang w:val="es-BO"/>
        </w:rPr>
      </w:pPr>
      <w:r>
        <w:rPr>
          <w:lang w:val="es-BO"/>
        </w:rPr>
        <w:t>Para poder cambiar el contenido del aplicativo se deben seguir todos los pasos redactados en este manual. Para poder seguir al pie de la letra los pasos se deben tener instalados los siguientes programas:</w:t>
      </w:r>
    </w:p>
    <w:p w14:paraId="730AA108" w14:textId="04BB1B60" w:rsidR="00AE5FC9" w:rsidRDefault="00AE5FC9" w:rsidP="00E11A5D">
      <w:pPr>
        <w:pStyle w:val="Contenido"/>
        <w:numPr>
          <w:ilvl w:val="0"/>
          <w:numId w:val="3"/>
        </w:numPr>
        <w:jc w:val="both"/>
        <w:rPr>
          <w:lang w:val="es-BO"/>
        </w:rPr>
      </w:pPr>
      <w:r>
        <w:rPr>
          <w:lang w:val="es-BO"/>
        </w:rPr>
        <w:t>Node en su versión LTS.</w:t>
      </w:r>
    </w:p>
    <w:p w14:paraId="0CF2358C" w14:textId="77182A5B" w:rsidR="00AE5FC9" w:rsidRDefault="00AE5FC9" w:rsidP="00E11A5D">
      <w:pPr>
        <w:pStyle w:val="Contenido"/>
        <w:numPr>
          <w:ilvl w:val="0"/>
          <w:numId w:val="3"/>
        </w:numPr>
        <w:jc w:val="both"/>
        <w:rPr>
          <w:lang w:val="es-BO"/>
        </w:rPr>
      </w:pPr>
      <w:r>
        <w:rPr>
          <w:lang w:val="es-BO"/>
        </w:rPr>
        <w:t>Filezilla en una versión menor a la 3.48.</w:t>
      </w:r>
    </w:p>
    <w:p w14:paraId="751DE9D4" w14:textId="5E67936F" w:rsidR="00AE5FC9" w:rsidRDefault="00AE5FC9" w:rsidP="00E11A5D">
      <w:pPr>
        <w:pStyle w:val="Contenido"/>
        <w:numPr>
          <w:ilvl w:val="0"/>
          <w:numId w:val="3"/>
        </w:numPr>
        <w:jc w:val="both"/>
        <w:rPr>
          <w:lang w:val="es-BO"/>
        </w:rPr>
      </w:pPr>
      <w:r>
        <w:rPr>
          <w:lang w:val="es-BO"/>
        </w:rPr>
        <w:t>Un editor de código (en este caso Visual Studio Code en su última versión).</w:t>
      </w:r>
    </w:p>
    <w:p w14:paraId="284F3620" w14:textId="6487D918" w:rsidR="00AE5FC9" w:rsidRDefault="00E11A5D" w:rsidP="00E11A5D">
      <w:pPr>
        <w:pStyle w:val="Contenido"/>
        <w:jc w:val="both"/>
        <w:rPr>
          <w:lang w:val="es-BO"/>
        </w:rPr>
      </w:pPr>
      <w:r w:rsidRPr="00E11A5D">
        <w:rPr>
          <w:lang w:val="es-BO"/>
        </w:rPr>
        <w:drawing>
          <wp:anchor distT="0" distB="0" distL="114300" distR="114300" simplePos="0" relativeHeight="251665408" behindDoc="0" locked="0" layoutInCell="1" allowOverlap="1" wp14:anchorId="6B03166F" wp14:editId="30768639">
            <wp:simplePos x="0" y="0"/>
            <wp:positionH relativeFrom="column">
              <wp:posOffset>1263015</wp:posOffset>
            </wp:positionH>
            <wp:positionV relativeFrom="paragraph">
              <wp:posOffset>716280</wp:posOffset>
            </wp:positionV>
            <wp:extent cx="3244850" cy="48482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018" b="23680"/>
                    <a:stretch/>
                  </pic:blipFill>
                  <pic:spPr bwMode="auto">
                    <a:xfrm>
                      <a:off x="0" y="0"/>
                      <a:ext cx="3244850" cy="484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C9">
        <w:rPr>
          <w:lang w:val="es-BO"/>
        </w:rPr>
        <w:t>Primero se debe descomprimir el archivo RAR del código fuente en el escritorio o alguna otra carpeta que el usuario desee.</w:t>
      </w:r>
    </w:p>
    <w:p w14:paraId="41859081" w14:textId="4E07F9AB" w:rsidR="00E11A5D" w:rsidRDefault="00E11A5D">
      <w:pPr>
        <w:spacing w:after="200"/>
        <w:rPr>
          <w:b w:val="0"/>
          <w:lang w:val="es-BO"/>
        </w:rPr>
      </w:pPr>
      <w:r>
        <w:rPr>
          <w:lang w:val="es-BO"/>
        </w:rPr>
        <w:br w:type="page"/>
      </w:r>
    </w:p>
    <w:p w14:paraId="23020178" w14:textId="3D1EDB43" w:rsidR="00E11A5D" w:rsidRDefault="00E11A5D" w:rsidP="00AE5FC9">
      <w:pPr>
        <w:pStyle w:val="Contenido"/>
        <w:rPr>
          <w:lang w:val="es-BO"/>
        </w:rPr>
      </w:pPr>
      <w:r w:rsidRPr="00E11A5D">
        <w:rPr>
          <w:lang w:val="es-BO"/>
        </w:rPr>
        <w:lastRenderedPageBreak/>
        <w:drawing>
          <wp:anchor distT="0" distB="0" distL="114300" distR="114300" simplePos="0" relativeHeight="251666432" behindDoc="0" locked="0" layoutInCell="1" allowOverlap="1" wp14:anchorId="1D91A607" wp14:editId="2AEC0F97">
            <wp:simplePos x="0" y="0"/>
            <wp:positionH relativeFrom="column">
              <wp:posOffset>1910715</wp:posOffset>
            </wp:positionH>
            <wp:positionV relativeFrom="paragraph">
              <wp:posOffset>605790</wp:posOffset>
            </wp:positionV>
            <wp:extent cx="2114845" cy="125747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4845" cy="1257475"/>
                    </a:xfrm>
                    <a:prstGeom prst="rect">
                      <a:avLst/>
                    </a:prstGeom>
                  </pic:spPr>
                </pic:pic>
              </a:graphicData>
            </a:graphic>
          </wp:anchor>
        </w:drawing>
      </w:r>
      <w:r>
        <w:rPr>
          <w:lang w:val="es-BO"/>
        </w:rPr>
        <w:t>Luego se debe abrir el contenido de la carpeta con VsCode (Visual Studio Code) o su editor preferido.</w:t>
      </w:r>
    </w:p>
    <w:p w14:paraId="63CE7726" w14:textId="02BDD688" w:rsidR="00E11A5D" w:rsidRDefault="00E11A5D" w:rsidP="00AE5FC9">
      <w:pPr>
        <w:pStyle w:val="Contenido"/>
        <w:rPr>
          <w:lang w:val="es-BO"/>
        </w:rPr>
      </w:pPr>
    </w:p>
    <w:p w14:paraId="47DBDE32" w14:textId="31F6109D" w:rsidR="00E11A5D" w:rsidRDefault="0021730C" w:rsidP="00AE5FC9">
      <w:pPr>
        <w:pStyle w:val="Contenido"/>
        <w:rPr>
          <w:lang w:val="es-BO"/>
        </w:rPr>
      </w:pPr>
      <w:r>
        <w:rPr>
          <w:lang w:val="es-BO"/>
        </w:rPr>
        <w:t>Una vez en el editor se debe abrir una terminal:</w:t>
      </w:r>
    </w:p>
    <w:p w14:paraId="47E831C6" w14:textId="65B748A6" w:rsidR="0021730C" w:rsidRDefault="0021730C" w:rsidP="00AE5FC9">
      <w:pPr>
        <w:pStyle w:val="Contenido"/>
        <w:rPr>
          <w:lang w:val="es-BO"/>
        </w:rPr>
      </w:pPr>
      <w:r w:rsidRPr="0021730C">
        <w:rPr>
          <w:lang w:val="es-BO"/>
        </w:rPr>
        <w:drawing>
          <wp:inline distT="0" distB="0" distL="0" distR="0" wp14:anchorId="436AEB49" wp14:editId="235D54CC">
            <wp:extent cx="6371590" cy="33445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3344545"/>
                    </a:xfrm>
                    <a:prstGeom prst="rect">
                      <a:avLst/>
                    </a:prstGeom>
                  </pic:spPr>
                </pic:pic>
              </a:graphicData>
            </a:graphic>
          </wp:inline>
        </w:drawing>
      </w:r>
    </w:p>
    <w:p w14:paraId="7CC738B6" w14:textId="3674A0C0" w:rsidR="00E11A5D" w:rsidRDefault="0021730C" w:rsidP="00AE5FC9">
      <w:pPr>
        <w:pStyle w:val="Contenido"/>
        <w:rPr>
          <w:lang w:val="es-BO"/>
        </w:rPr>
      </w:pPr>
      <w:r w:rsidRPr="0021730C">
        <w:rPr>
          <w:lang w:val="es-BO"/>
        </w:rPr>
        <w:drawing>
          <wp:anchor distT="0" distB="0" distL="114300" distR="114300" simplePos="0" relativeHeight="251667456" behindDoc="0" locked="0" layoutInCell="1" allowOverlap="1" wp14:anchorId="639070D9" wp14:editId="04CC25B2">
            <wp:simplePos x="0" y="0"/>
            <wp:positionH relativeFrom="column">
              <wp:posOffset>-3810</wp:posOffset>
            </wp:positionH>
            <wp:positionV relativeFrom="paragraph">
              <wp:posOffset>306705</wp:posOffset>
            </wp:positionV>
            <wp:extent cx="6371590" cy="1538605"/>
            <wp:effectExtent l="0" t="0" r="0"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71590" cy="1538605"/>
                    </a:xfrm>
                    <a:prstGeom prst="rect">
                      <a:avLst/>
                    </a:prstGeom>
                  </pic:spPr>
                </pic:pic>
              </a:graphicData>
            </a:graphic>
          </wp:anchor>
        </w:drawing>
      </w:r>
      <w:r>
        <w:rPr>
          <w:lang w:val="es-BO"/>
        </w:rPr>
        <w:t>Y se debe ejecutar el siguiente comando “npm install”:</w:t>
      </w:r>
    </w:p>
    <w:p w14:paraId="5D1DFE3F" w14:textId="7D4AC92B" w:rsidR="0021730C" w:rsidRDefault="0021730C" w:rsidP="00AE5FC9">
      <w:pPr>
        <w:pStyle w:val="Contenido"/>
        <w:rPr>
          <w:lang w:val="es-BO"/>
        </w:rPr>
      </w:pPr>
    </w:p>
    <w:p w14:paraId="6BAF3B5D" w14:textId="3347C62F" w:rsidR="0021730C" w:rsidRDefault="0021730C">
      <w:pPr>
        <w:spacing w:after="200"/>
        <w:rPr>
          <w:b w:val="0"/>
          <w:lang w:val="es-BO"/>
        </w:rPr>
      </w:pPr>
      <w:r>
        <w:rPr>
          <w:lang w:val="es-BO"/>
        </w:rPr>
        <w:br w:type="page"/>
      </w:r>
    </w:p>
    <w:p w14:paraId="638ACA25" w14:textId="6AB496EC" w:rsidR="0021730C" w:rsidRDefault="0021730C" w:rsidP="00AE5FC9">
      <w:pPr>
        <w:pStyle w:val="Contenido"/>
        <w:rPr>
          <w:lang w:val="es-BO"/>
        </w:rPr>
      </w:pPr>
      <w:r w:rsidRPr="0021730C">
        <w:rPr>
          <w:lang w:val="es-BO"/>
        </w:rPr>
        <w:lastRenderedPageBreak/>
        <w:drawing>
          <wp:anchor distT="0" distB="0" distL="114300" distR="114300" simplePos="0" relativeHeight="251668480" behindDoc="0" locked="0" layoutInCell="1" allowOverlap="1" wp14:anchorId="3A629FE7" wp14:editId="1C8640C5">
            <wp:simplePos x="0" y="0"/>
            <wp:positionH relativeFrom="column">
              <wp:posOffset>1015365</wp:posOffset>
            </wp:positionH>
            <wp:positionV relativeFrom="paragraph">
              <wp:posOffset>741045</wp:posOffset>
            </wp:positionV>
            <wp:extent cx="4114800" cy="12287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14800" cy="1228725"/>
                    </a:xfrm>
                    <a:prstGeom prst="rect">
                      <a:avLst/>
                    </a:prstGeom>
                  </pic:spPr>
                </pic:pic>
              </a:graphicData>
            </a:graphic>
            <wp14:sizeRelH relativeFrom="page">
              <wp14:pctWidth>0</wp14:pctWidth>
            </wp14:sizeRelH>
            <wp14:sizeRelV relativeFrom="page">
              <wp14:pctHeight>0</wp14:pctHeight>
            </wp14:sizeRelV>
          </wp:anchor>
        </w:drawing>
      </w:r>
      <w:r>
        <w:rPr>
          <w:lang w:val="es-BO"/>
        </w:rPr>
        <w:t>Una vez ejecutado el comando se puede ejecutar el comando “npm start” que iniciara el proyecto en un servidor local de pruebas donde podremos ver todos nuestros cambios en tiempo real:</w:t>
      </w:r>
    </w:p>
    <w:p w14:paraId="771B59CE" w14:textId="04CEBFEA" w:rsidR="0021730C" w:rsidRDefault="0021730C" w:rsidP="00AE5FC9">
      <w:pPr>
        <w:pStyle w:val="Contenido"/>
        <w:rPr>
          <w:lang w:val="es-BO"/>
        </w:rPr>
      </w:pPr>
    </w:p>
    <w:p w14:paraId="746E9AC1" w14:textId="2D0ECC0E" w:rsidR="0021730C" w:rsidRDefault="0021730C" w:rsidP="00AE5FC9">
      <w:pPr>
        <w:pStyle w:val="Contenido"/>
        <w:rPr>
          <w:lang w:val="es-BO"/>
        </w:rPr>
      </w:pPr>
    </w:p>
    <w:p w14:paraId="2BB6F347" w14:textId="76126A06" w:rsidR="0021730C" w:rsidRDefault="0021730C" w:rsidP="00AE5FC9">
      <w:pPr>
        <w:pStyle w:val="Contenido"/>
        <w:rPr>
          <w:lang w:val="es-BO"/>
        </w:rPr>
      </w:pPr>
    </w:p>
    <w:p w14:paraId="3B7A61F0" w14:textId="610C1478" w:rsidR="0021730C" w:rsidRDefault="0021730C" w:rsidP="00AE5FC9">
      <w:pPr>
        <w:pStyle w:val="Contenido"/>
        <w:rPr>
          <w:lang w:val="es-BO"/>
        </w:rPr>
      </w:pPr>
    </w:p>
    <w:p w14:paraId="277A2918" w14:textId="14874DF8" w:rsidR="0021730C" w:rsidRDefault="0021730C" w:rsidP="00AE5FC9">
      <w:pPr>
        <w:pStyle w:val="Contenido"/>
        <w:rPr>
          <w:lang w:val="es-BO"/>
        </w:rPr>
      </w:pPr>
    </w:p>
    <w:p w14:paraId="25C6EB2D" w14:textId="5B38ED25" w:rsidR="0021730C" w:rsidRDefault="0021730C" w:rsidP="00AE5FC9">
      <w:pPr>
        <w:pStyle w:val="Contenido"/>
        <w:rPr>
          <w:lang w:val="es-BO"/>
        </w:rPr>
      </w:pPr>
    </w:p>
    <w:p w14:paraId="6205945D" w14:textId="5CB7A4D6" w:rsidR="0021730C" w:rsidRDefault="0021730C" w:rsidP="00AE5FC9">
      <w:pPr>
        <w:pStyle w:val="Contenido"/>
        <w:rPr>
          <w:lang w:val="es-BO"/>
        </w:rPr>
      </w:pPr>
      <w:r>
        <w:rPr>
          <w:lang w:val="es-BO"/>
        </w:rPr>
        <w:t>Y listo ya se puede editar el proyecto.</w:t>
      </w:r>
    </w:p>
    <w:p w14:paraId="0C3B891A" w14:textId="0BFC906E" w:rsidR="0021730C" w:rsidRDefault="0021730C" w:rsidP="00AE5FC9">
      <w:pPr>
        <w:pStyle w:val="Contenido"/>
        <w:rPr>
          <w:b/>
          <w:bCs/>
          <w:lang w:val="es-BO"/>
        </w:rPr>
      </w:pPr>
      <w:r w:rsidRPr="0021730C">
        <w:rPr>
          <w:b/>
          <w:bCs/>
          <w:lang w:val="es-BO"/>
        </w:rPr>
        <w:t>Estructura de archivos</w:t>
      </w:r>
    </w:p>
    <w:p w14:paraId="720F513B" w14:textId="516E898D" w:rsidR="0021730C" w:rsidRDefault="0021730C" w:rsidP="00AE5FC9">
      <w:pPr>
        <w:pStyle w:val="Contenido"/>
        <w:rPr>
          <w:b/>
          <w:bCs/>
          <w:lang w:val="es-BO"/>
        </w:rPr>
      </w:pPr>
      <w:r w:rsidRPr="0021730C">
        <w:rPr>
          <w:b/>
          <w:bCs/>
          <w:lang w:val="es-BO"/>
        </w:rPr>
        <w:drawing>
          <wp:anchor distT="0" distB="0" distL="114300" distR="114300" simplePos="0" relativeHeight="251669504" behindDoc="0" locked="0" layoutInCell="1" allowOverlap="1" wp14:anchorId="5DB46BB9" wp14:editId="0F273E32">
            <wp:simplePos x="0" y="0"/>
            <wp:positionH relativeFrom="column">
              <wp:posOffset>1929765</wp:posOffset>
            </wp:positionH>
            <wp:positionV relativeFrom="paragraph">
              <wp:posOffset>8890</wp:posOffset>
            </wp:positionV>
            <wp:extent cx="2048161" cy="4210638"/>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48161" cy="4210638"/>
                    </a:xfrm>
                    <a:prstGeom prst="rect">
                      <a:avLst/>
                    </a:prstGeom>
                  </pic:spPr>
                </pic:pic>
              </a:graphicData>
            </a:graphic>
          </wp:anchor>
        </w:drawing>
      </w:r>
    </w:p>
    <w:p w14:paraId="7C11301D" w14:textId="075F43A0" w:rsidR="0021730C" w:rsidRDefault="0021730C" w:rsidP="00AE5FC9">
      <w:pPr>
        <w:pStyle w:val="Contenido"/>
        <w:rPr>
          <w:b/>
          <w:bCs/>
          <w:lang w:val="es-BO"/>
        </w:rPr>
      </w:pPr>
    </w:p>
    <w:p w14:paraId="6C583922" w14:textId="77777777" w:rsidR="0021730C" w:rsidRDefault="0021730C" w:rsidP="00AE5FC9">
      <w:pPr>
        <w:pStyle w:val="Contenido"/>
        <w:rPr>
          <w:b/>
          <w:bCs/>
          <w:lang w:val="es-BO"/>
        </w:rPr>
      </w:pPr>
    </w:p>
    <w:p w14:paraId="08531538" w14:textId="189FD21F" w:rsidR="0021730C" w:rsidRDefault="0021730C" w:rsidP="00AE5FC9">
      <w:pPr>
        <w:pStyle w:val="Contenido"/>
        <w:rPr>
          <w:b/>
          <w:bCs/>
          <w:lang w:val="es-BO"/>
        </w:rPr>
      </w:pPr>
    </w:p>
    <w:p w14:paraId="464CB851" w14:textId="3D718045" w:rsidR="0021730C" w:rsidRDefault="0021730C" w:rsidP="00AE5FC9">
      <w:pPr>
        <w:pStyle w:val="Contenido"/>
        <w:rPr>
          <w:b/>
          <w:bCs/>
          <w:lang w:val="es-BO"/>
        </w:rPr>
      </w:pPr>
    </w:p>
    <w:p w14:paraId="4652AF08" w14:textId="6D11A92F" w:rsidR="0021730C" w:rsidRDefault="0021730C" w:rsidP="00AE5FC9">
      <w:pPr>
        <w:pStyle w:val="Contenido"/>
        <w:rPr>
          <w:b/>
          <w:bCs/>
          <w:lang w:val="es-BO"/>
        </w:rPr>
      </w:pPr>
    </w:p>
    <w:p w14:paraId="599463C3" w14:textId="2CC41B10" w:rsidR="0021730C" w:rsidRDefault="0021730C" w:rsidP="00AE5FC9">
      <w:pPr>
        <w:pStyle w:val="Contenido"/>
        <w:rPr>
          <w:b/>
          <w:bCs/>
          <w:lang w:val="es-BO"/>
        </w:rPr>
      </w:pPr>
    </w:p>
    <w:p w14:paraId="7A4F0BE0" w14:textId="45879320" w:rsidR="0021730C" w:rsidRDefault="0021730C" w:rsidP="00AE5FC9">
      <w:pPr>
        <w:pStyle w:val="Contenido"/>
        <w:rPr>
          <w:b/>
          <w:bCs/>
          <w:lang w:val="es-BO"/>
        </w:rPr>
      </w:pPr>
    </w:p>
    <w:p w14:paraId="7D240B1D" w14:textId="6ACB453A" w:rsidR="0021730C" w:rsidRDefault="0021730C" w:rsidP="00AE5FC9">
      <w:pPr>
        <w:pStyle w:val="Contenido"/>
        <w:rPr>
          <w:b/>
          <w:bCs/>
          <w:lang w:val="es-BO"/>
        </w:rPr>
      </w:pPr>
    </w:p>
    <w:p w14:paraId="132BBF47" w14:textId="1055CE5A" w:rsidR="0021730C" w:rsidRDefault="0021730C" w:rsidP="00AE5FC9">
      <w:pPr>
        <w:pStyle w:val="Contenido"/>
        <w:rPr>
          <w:b/>
          <w:bCs/>
          <w:lang w:val="es-BO"/>
        </w:rPr>
      </w:pPr>
    </w:p>
    <w:p w14:paraId="46DA1814" w14:textId="37DA98C0" w:rsidR="0021730C" w:rsidRDefault="0021730C" w:rsidP="00AE5FC9">
      <w:pPr>
        <w:pStyle w:val="Contenido"/>
        <w:rPr>
          <w:b/>
          <w:bCs/>
          <w:lang w:val="es-BO"/>
        </w:rPr>
      </w:pPr>
    </w:p>
    <w:p w14:paraId="5822BD4A" w14:textId="47C49AEC" w:rsidR="0021730C" w:rsidRDefault="0021730C" w:rsidP="00AE5FC9">
      <w:pPr>
        <w:pStyle w:val="Contenido"/>
        <w:rPr>
          <w:b/>
          <w:bCs/>
          <w:lang w:val="es-BO"/>
        </w:rPr>
      </w:pPr>
    </w:p>
    <w:p w14:paraId="5C781DCF" w14:textId="071C7262" w:rsidR="0021730C" w:rsidRDefault="0021730C" w:rsidP="00AE5FC9">
      <w:pPr>
        <w:pStyle w:val="Contenido"/>
        <w:rPr>
          <w:b/>
          <w:bCs/>
          <w:lang w:val="es-BO"/>
        </w:rPr>
      </w:pPr>
    </w:p>
    <w:p w14:paraId="695CC775" w14:textId="275CB3A4" w:rsidR="0021730C" w:rsidRDefault="0021730C" w:rsidP="00AE5FC9">
      <w:pPr>
        <w:pStyle w:val="Contenido"/>
        <w:rPr>
          <w:b/>
          <w:bCs/>
          <w:lang w:val="es-BO"/>
        </w:rPr>
      </w:pPr>
    </w:p>
    <w:p w14:paraId="2A644FC7" w14:textId="65555DC8" w:rsidR="0021730C" w:rsidRDefault="0021730C" w:rsidP="00AE5FC9">
      <w:pPr>
        <w:pStyle w:val="Contenido"/>
        <w:rPr>
          <w:b/>
          <w:bCs/>
          <w:lang w:val="es-BO"/>
        </w:rPr>
      </w:pPr>
    </w:p>
    <w:p w14:paraId="16FBAF5B" w14:textId="5082E689" w:rsidR="0021730C" w:rsidRDefault="0021730C" w:rsidP="00AE5FC9">
      <w:pPr>
        <w:pStyle w:val="Contenido"/>
        <w:rPr>
          <w:b/>
          <w:bCs/>
          <w:lang w:val="es-BO"/>
        </w:rPr>
      </w:pPr>
    </w:p>
    <w:p w14:paraId="48D3039D" w14:textId="623E82D0" w:rsidR="0021730C" w:rsidRDefault="0021730C" w:rsidP="00AE5FC9">
      <w:pPr>
        <w:pStyle w:val="Contenido"/>
        <w:rPr>
          <w:b/>
          <w:bCs/>
          <w:lang w:val="es-BO"/>
        </w:rPr>
      </w:pPr>
    </w:p>
    <w:p w14:paraId="4EFEC18E" w14:textId="1E5436EF" w:rsidR="0021730C" w:rsidRDefault="0021730C" w:rsidP="00AE5FC9">
      <w:pPr>
        <w:pStyle w:val="Contenido"/>
        <w:rPr>
          <w:b/>
          <w:bCs/>
          <w:lang w:val="es-BO"/>
        </w:rPr>
      </w:pPr>
    </w:p>
    <w:p w14:paraId="1FCC3A34" w14:textId="55EAB7A5" w:rsidR="00FD7ADA" w:rsidRDefault="0021730C" w:rsidP="00FD7ADA">
      <w:pPr>
        <w:pStyle w:val="Contenido"/>
        <w:jc w:val="both"/>
        <w:rPr>
          <w:lang w:val="es-BO"/>
        </w:rPr>
      </w:pPr>
      <w:r>
        <w:rPr>
          <w:lang w:val="es-BO"/>
        </w:rPr>
        <w:t>Todo</w:t>
      </w:r>
      <w:r w:rsidR="00FD7ADA">
        <w:rPr>
          <w:lang w:val="es-BO"/>
        </w:rPr>
        <w:t xml:space="preserve"> lo que nos interesa edita esta en la carpeta “src”, donde en la carpeta componente se encuentran todos los componentes que nuestras vistas utilizan, en la carpeta “helpers” están algunas funciones del sistema, en la carpeta “hooks” están las herramientas reutilizables del sistema, en la carpeta “public” se encuentran los archivos css e imágenes del proyecto, en la carpeta “routes” están todas las rutas del sistema y por </w:t>
      </w:r>
      <w:r w:rsidR="00901F43">
        <w:rPr>
          <w:lang w:val="es-BO"/>
        </w:rPr>
        <w:t>último</w:t>
      </w:r>
      <w:r w:rsidR="00FD7ADA">
        <w:rPr>
          <w:lang w:val="es-BO"/>
        </w:rPr>
        <w:t xml:space="preserve"> en la carpeta de “views” están todas las vistas de la página.</w:t>
      </w:r>
    </w:p>
    <w:p w14:paraId="0779DC8B" w14:textId="77777777" w:rsidR="00FD7ADA" w:rsidRDefault="00FD7ADA">
      <w:pPr>
        <w:spacing w:after="200"/>
        <w:rPr>
          <w:b w:val="0"/>
          <w:lang w:val="es-BO"/>
        </w:rPr>
      </w:pPr>
      <w:r>
        <w:rPr>
          <w:lang w:val="es-BO"/>
        </w:rPr>
        <w:br w:type="page"/>
      </w:r>
    </w:p>
    <w:p w14:paraId="04C7E7E0" w14:textId="638D8FAD" w:rsidR="0021730C" w:rsidRDefault="00901F43" w:rsidP="00FD7ADA">
      <w:pPr>
        <w:pStyle w:val="Contenido"/>
        <w:jc w:val="both"/>
        <w:rPr>
          <w:lang w:val="es-BO"/>
        </w:rPr>
      </w:pPr>
      <w:r w:rsidRPr="00901F43">
        <w:rPr>
          <w:lang w:val="es-BO"/>
        </w:rPr>
        <w:lastRenderedPageBreak/>
        <w:drawing>
          <wp:anchor distT="0" distB="0" distL="114300" distR="114300" simplePos="0" relativeHeight="251670528" behindDoc="0" locked="0" layoutInCell="1" allowOverlap="1" wp14:anchorId="4DA2F8FE" wp14:editId="3AA1C7BB">
            <wp:simplePos x="0" y="0"/>
            <wp:positionH relativeFrom="column">
              <wp:posOffset>1272540</wp:posOffset>
            </wp:positionH>
            <wp:positionV relativeFrom="paragraph">
              <wp:posOffset>476250</wp:posOffset>
            </wp:positionV>
            <wp:extent cx="4620270" cy="1324160"/>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20270" cy="1324160"/>
                    </a:xfrm>
                    <a:prstGeom prst="rect">
                      <a:avLst/>
                    </a:prstGeom>
                  </pic:spPr>
                </pic:pic>
              </a:graphicData>
            </a:graphic>
            <wp14:sizeRelH relativeFrom="page">
              <wp14:pctWidth>0</wp14:pctWidth>
            </wp14:sizeRelH>
            <wp14:sizeRelV relativeFrom="page">
              <wp14:pctHeight>0</wp14:pctHeight>
            </wp14:sizeRelV>
          </wp:anchor>
        </w:drawing>
      </w:r>
      <w:r w:rsidR="00FD7ADA">
        <w:rPr>
          <w:lang w:val="es-BO"/>
        </w:rPr>
        <w:t xml:space="preserve">Una vez </w:t>
      </w:r>
      <w:r>
        <w:rPr>
          <w:lang w:val="es-BO"/>
        </w:rPr>
        <w:t>hechos</w:t>
      </w:r>
      <w:r w:rsidR="00FD7ADA">
        <w:rPr>
          <w:lang w:val="es-BO"/>
        </w:rPr>
        <w:t xml:space="preserve"> los cambios</w:t>
      </w:r>
      <w:r>
        <w:rPr>
          <w:lang w:val="es-BO"/>
        </w:rPr>
        <w:t>, el usuario deberá ejecutar el comando “npm run build” que generará el archivo de producción del proyecto.</w:t>
      </w:r>
    </w:p>
    <w:p w14:paraId="443C39CD" w14:textId="7E0DBF48" w:rsidR="00901F43" w:rsidRDefault="00901F43" w:rsidP="00FD7ADA">
      <w:pPr>
        <w:pStyle w:val="Contenido"/>
        <w:jc w:val="both"/>
        <w:rPr>
          <w:lang w:val="es-BO"/>
        </w:rPr>
      </w:pPr>
    </w:p>
    <w:p w14:paraId="0124C32E" w14:textId="66E6A01D" w:rsidR="00901F43" w:rsidRDefault="00901F43" w:rsidP="00FD7ADA">
      <w:pPr>
        <w:pStyle w:val="Contenido"/>
        <w:jc w:val="both"/>
        <w:rPr>
          <w:lang w:val="es-BO"/>
        </w:rPr>
      </w:pPr>
    </w:p>
    <w:p w14:paraId="1D64AB37" w14:textId="48CDCA65" w:rsidR="00901F43" w:rsidRDefault="00901F43" w:rsidP="00FD7ADA">
      <w:pPr>
        <w:pStyle w:val="Contenido"/>
        <w:jc w:val="both"/>
        <w:rPr>
          <w:lang w:val="es-BO"/>
        </w:rPr>
      </w:pPr>
    </w:p>
    <w:p w14:paraId="19DA69C6" w14:textId="4EE544F3" w:rsidR="00901F43" w:rsidRDefault="00901F43" w:rsidP="00FD7ADA">
      <w:pPr>
        <w:pStyle w:val="Contenido"/>
        <w:jc w:val="both"/>
        <w:rPr>
          <w:lang w:val="es-BO"/>
        </w:rPr>
      </w:pPr>
    </w:p>
    <w:p w14:paraId="4C92F6C4" w14:textId="3D11AAE6" w:rsidR="00901F43" w:rsidRDefault="00901F43" w:rsidP="00FD7ADA">
      <w:pPr>
        <w:pStyle w:val="Contenido"/>
        <w:jc w:val="both"/>
        <w:rPr>
          <w:lang w:val="es-BO"/>
        </w:rPr>
      </w:pPr>
    </w:p>
    <w:p w14:paraId="69D61065" w14:textId="543FE089" w:rsidR="00901F43" w:rsidRDefault="00901F43" w:rsidP="00FD7ADA">
      <w:pPr>
        <w:pStyle w:val="Contenido"/>
        <w:jc w:val="both"/>
        <w:rPr>
          <w:lang w:val="es-BO"/>
        </w:rPr>
      </w:pPr>
    </w:p>
    <w:p w14:paraId="3195CC8D" w14:textId="1D2B2A52" w:rsidR="00901F43" w:rsidRDefault="00901F43" w:rsidP="00FD7ADA">
      <w:pPr>
        <w:pStyle w:val="Contenido"/>
        <w:jc w:val="both"/>
        <w:rPr>
          <w:lang w:val="es-BO"/>
        </w:rPr>
      </w:pPr>
      <w:r>
        <w:rPr>
          <w:lang w:val="es-BO"/>
        </w:rPr>
        <w:t>Cuando el archivo de producción haya sido creado</w:t>
      </w:r>
      <w:r w:rsidR="00B95DEE">
        <w:rPr>
          <w:lang w:val="es-BO"/>
        </w:rPr>
        <w:t xml:space="preserve"> debemos subir los cambios a la nube.</w:t>
      </w:r>
    </w:p>
    <w:p w14:paraId="1C03445D" w14:textId="32443658" w:rsidR="00B95DEE" w:rsidRDefault="00B95DEE" w:rsidP="00FD7ADA">
      <w:pPr>
        <w:pStyle w:val="Contenido"/>
        <w:jc w:val="both"/>
        <w:rPr>
          <w:lang w:val="es-BO"/>
        </w:rPr>
      </w:pPr>
      <w:r w:rsidRPr="00B95DEE">
        <w:rPr>
          <w:lang w:val="es-BO"/>
        </w:rPr>
        <w:drawing>
          <wp:anchor distT="0" distB="0" distL="114300" distR="114300" simplePos="0" relativeHeight="251671552" behindDoc="0" locked="0" layoutInCell="1" allowOverlap="1" wp14:anchorId="78D98719" wp14:editId="127DB4E1">
            <wp:simplePos x="0" y="0"/>
            <wp:positionH relativeFrom="column">
              <wp:posOffset>-3810</wp:posOffset>
            </wp:positionH>
            <wp:positionV relativeFrom="paragraph">
              <wp:posOffset>597535</wp:posOffset>
            </wp:positionV>
            <wp:extent cx="6371590" cy="80137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71590" cy="801370"/>
                    </a:xfrm>
                    <a:prstGeom prst="rect">
                      <a:avLst/>
                    </a:prstGeom>
                  </pic:spPr>
                </pic:pic>
              </a:graphicData>
            </a:graphic>
          </wp:anchor>
        </w:drawing>
      </w:r>
      <w:r>
        <w:rPr>
          <w:lang w:val="es-BO"/>
        </w:rPr>
        <w:t>Para realizar eso se debe iniciar el programa Filezilla y hacer una conexión rápida al servidor ftp previamente configurado.</w:t>
      </w:r>
    </w:p>
    <w:p w14:paraId="659E1FBB" w14:textId="7DE5AB07" w:rsidR="00B95DEE" w:rsidRDefault="00B95DEE" w:rsidP="00FD7ADA">
      <w:pPr>
        <w:pStyle w:val="Contenido"/>
        <w:jc w:val="both"/>
        <w:rPr>
          <w:lang w:val="es-BO"/>
        </w:rPr>
      </w:pPr>
    </w:p>
    <w:p w14:paraId="76F52E30" w14:textId="5A1771FF" w:rsidR="00B95DEE" w:rsidRDefault="00B95DEE" w:rsidP="00FD7ADA">
      <w:pPr>
        <w:pStyle w:val="Contenido"/>
        <w:jc w:val="both"/>
        <w:rPr>
          <w:lang w:val="es-BO"/>
        </w:rPr>
      </w:pPr>
      <w:r>
        <w:rPr>
          <w:lang w:val="es-BO"/>
        </w:rPr>
        <w:t>Una vez debemos situarnos en la locación de nuestro proyecto y entrar a la carpeta build:</w:t>
      </w:r>
    </w:p>
    <w:p w14:paraId="507D1FA6" w14:textId="7655CC19" w:rsidR="00B95DEE" w:rsidRDefault="00B95DEE" w:rsidP="00FD7ADA">
      <w:pPr>
        <w:pStyle w:val="Contenido"/>
        <w:jc w:val="both"/>
        <w:rPr>
          <w:lang w:val="es-BO"/>
        </w:rPr>
      </w:pPr>
      <w:r w:rsidRPr="00B95DEE">
        <w:rPr>
          <w:lang w:val="es-BO"/>
        </w:rPr>
        <w:drawing>
          <wp:inline distT="0" distB="0" distL="0" distR="0" wp14:anchorId="5483D357" wp14:editId="5787D762">
            <wp:extent cx="6371590" cy="3054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1590" cy="3054350"/>
                    </a:xfrm>
                    <a:prstGeom prst="rect">
                      <a:avLst/>
                    </a:prstGeom>
                  </pic:spPr>
                </pic:pic>
              </a:graphicData>
            </a:graphic>
          </wp:inline>
        </w:drawing>
      </w:r>
    </w:p>
    <w:p w14:paraId="2242071C" w14:textId="3EF34634" w:rsidR="00B95DEE" w:rsidRDefault="00B95DEE" w:rsidP="00FD7ADA">
      <w:pPr>
        <w:pStyle w:val="Contenido"/>
        <w:jc w:val="both"/>
        <w:rPr>
          <w:lang w:val="es-BO"/>
        </w:rPr>
      </w:pPr>
      <w:r>
        <w:rPr>
          <w:lang w:val="es-BO"/>
        </w:rPr>
        <w:t>Luego debemos borrar el contenido del servidor que esta en la carpeta public_html</w:t>
      </w:r>
    </w:p>
    <w:p w14:paraId="15D916DB" w14:textId="25931869" w:rsidR="006632AC" w:rsidRDefault="006632AC" w:rsidP="00FD7ADA">
      <w:pPr>
        <w:pStyle w:val="Contenido"/>
        <w:jc w:val="both"/>
        <w:rPr>
          <w:lang w:val="es-BO"/>
        </w:rPr>
      </w:pPr>
      <w:r w:rsidRPr="006632AC">
        <w:rPr>
          <w:lang w:val="es-BO"/>
        </w:rPr>
        <w:lastRenderedPageBreak/>
        <w:drawing>
          <wp:inline distT="0" distB="0" distL="0" distR="0" wp14:anchorId="1E24713F" wp14:editId="7B9943BE">
            <wp:extent cx="6371590" cy="43389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1590" cy="4338955"/>
                    </a:xfrm>
                    <a:prstGeom prst="rect">
                      <a:avLst/>
                    </a:prstGeom>
                  </pic:spPr>
                </pic:pic>
              </a:graphicData>
            </a:graphic>
          </wp:inline>
        </w:drawing>
      </w:r>
    </w:p>
    <w:p w14:paraId="171C27C6" w14:textId="0AE34F3F" w:rsidR="006632AC" w:rsidRDefault="006632AC" w:rsidP="006632AC">
      <w:pPr>
        <w:rPr>
          <w:b w:val="0"/>
          <w:lang w:val="es-BO"/>
        </w:rPr>
      </w:pPr>
    </w:p>
    <w:p w14:paraId="4D63ED17" w14:textId="6D17F5A7" w:rsidR="006632AC" w:rsidRDefault="006632AC" w:rsidP="006632AC">
      <w:pPr>
        <w:rPr>
          <w:b w:val="0"/>
          <w:bCs/>
          <w:lang w:val="es-BO"/>
        </w:rPr>
      </w:pPr>
      <w:r>
        <w:rPr>
          <w:b w:val="0"/>
          <w:bCs/>
          <w:lang w:val="es-BO"/>
        </w:rPr>
        <w:t>y por ultimo debemos arrastrar el contenido de nuestra carpeta build a public_html y listo, ya estaría listo nuestro proyecto.</w:t>
      </w:r>
    </w:p>
    <w:p w14:paraId="4B37EDF2" w14:textId="0599886D" w:rsidR="006632AC" w:rsidRPr="006632AC" w:rsidRDefault="006632AC" w:rsidP="006632AC">
      <w:pPr>
        <w:rPr>
          <w:b w:val="0"/>
          <w:bCs/>
          <w:lang w:val="es-BO"/>
        </w:rPr>
      </w:pPr>
      <w:r w:rsidRPr="006632AC">
        <w:rPr>
          <w:b w:val="0"/>
          <w:bCs/>
          <w:lang w:val="es-BO"/>
        </w:rPr>
        <w:drawing>
          <wp:inline distT="0" distB="0" distL="0" distR="0" wp14:anchorId="6E136CF3" wp14:editId="464D48AD">
            <wp:extent cx="6371590" cy="15976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1590" cy="1597660"/>
                    </a:xfrm>
                    <a:prstGeom prst="rect">
                      <a:avLst/>
                    </a:prstGeom>
                  </pic:spPr>
                </pic:pic>
              </a:graphicData>
            </a:graphic>
          </wp:inline>
        </w:drawing>
      </w:r>
    </w:p>
    <w:sectPr w:rsidR="006632AC" w:rsidRPr="006632AC" w:rsidSect="00AA6984">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9D8F" w14:textId="77777777" w:rsidR="002460D3" w:rsidRDefault="002460D3">
      <w:r>
        <w:separator/>
      </w:r>
    </w:p>
    <w:p w14:paraId="206548B3" w14:textId="77777777" w:rsidR="002460D3" w:rsidRDefault="002460D3"/>
  </w:endnote>
  <w:endnote w:type="continuationSeparator" w:id="0">
    <w:p w14:paraId="45077149" w14:textId="77777777" w:rsidR="002460D3" w:rsidRDefault="002460D3">
      <w:r>
        <w:continuationSeparator/>
      </w:r>
    </w:p>
    <w:p w14:paraId="4991C9A5" w14:textId="77777777" w:rsidR="002460D3" w:rsidRDefault="00246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6BEF35D2"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2F0B213"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BE5AE" w14:textId="77777777" w:rsidR="002460D3" w:rsidRDefault="002460D3">
      <w:r>
        <w:separator/>
      </w:r>
    </w:p>
    <w:p w14:paraId="12873DAC" w14:textId="77777777" w:rsidR="002460D3" w:rsidRDefault="002460D3"/>
  </w:footnote>
  <w:footnote w:type="continuationSeparator" w:id="0">
    <w:p w14:paraId="17E04BF2" w14:textId="77777777" w:rsidR="002460D3" w:rsidRDefault="002460D3">
      <w:r>
        <w:continuationSeparator/>
      </w:r>
    </w:p>
    <w:p w14:paraId="12CE2F6D" w14:textId="77777777" w:rsidR="002460D3" w:rsidRDefault="002460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C2B725B" w14:textId="77777777" w:rsidTr="00360494">
      <w:trPr>
        <w:trHeight w:val="978"/>
      </w:trPr>
      <w:tc>
        <w:tcPr>
          <w:tcW w:w="10035" w:type="dxa"/>
          <w:tcBorders>
            <w:top w:val="nil"/>
            <w:left w:val="nil"/>
            <w:bottom w:val="single" w:sz="36" w:space="0" w:color="34ABA2" w:themeColor="accent3"/>
            <w:right w:val="nil"/>
          </w:tcBorders>
        </w:tcPr>
        <w:p w14:paraId="7DFF09E4" w14:textId="77777777" w:rsidR="00D077E9" w:rsidRDefault="00D077E9">
          <w:pPr>
            <w:pStyle w:val="Encabezado"/>
            <w:rPr>
              <w:noProof/>
            </w:rPr>
          </w:pPr>
        </w:p>
      </w:tc>
    </w:tr>
  </w:tbl>
  <w:p w14:paraId="69CED0B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618ED1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EBF2B07"/>
    <w:multiLevelType w:val="hybridMultilevel"/>
    <w:tmpl w:val="DEB20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CFB0613"/>
    <w:multiLevelType w:val="hybridMultilevel"/>
    <w:tmpl w:val="60CCF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8"/>
    <w:rsid w:val="00003545"/>
    <w:rsid w:val="0002482E"/>
    <w:rsid w:val="00050324"/>
    <w:rsid w:val="000747A0"/>
    <w:rsid w:val="000A0150"/>
    <w:rsid w:val="000A38DD"/>
    <w:rsid w:val="000E63C9"/>
    <w:rsid w:val="00113B41"/>
    <w:rsid w:val="00130E9D"/>
    <w:rsid w:val="00150A6D"/>
    <w:rsid w:val="00185B35"/>
    <w:rsid w:val="001D099B"/>
    <w:rsid w:val="001F2BC8"/>
    <w:rsid w:val="001F5F6B"/>
    <w:rsid w:val="0021730C"/>
    <w:rsid w:val="00220AAA"/>
    <w:rsid w:val="00243EBC"/>
    <w:rsid w:val="002460D3"/>
    <w:rsid w:val="00246A35"/>
    <w:rsid w:val="00284348"/>
    <w:rsid w:val="002F51F5"/>
    <w:rsid w:val="00312137"/>
    <w:rsid w:val="00330359"/>
    <w:rsid w:val="0033762F"/>
    <w:rsid w:val="00340769"/>
    <w:rsid w:val="00360494"/>
    <w:rsid w:val="00366C7E"/>
    <w:rsid w:val="00384EA3"/>
    <w:rsid w:val="003A39A1"/>
    <w:rsid w:val="003C2191"/>
    <w:rsid w:val="003D3863"/>
    <w:rsid w:val="004110DE"/>
    <w:rsid w:val="0044085A"/>
    <w:rsid w:val="00444108"/>
    <w:rsid w:val="00447800"/>
    <w:rsid w:val="004B21A5"/>
    <w:rsid w:val="004E5FEE"/>
    <w:rsid w:val="005037F0"/>
    <w:rsid w:val="00516A86"/>
    <w:rsid w:val="005275F6"/>
    <w:rsid w:val="00572102"/>
    <w:rsid w:val="005F1BB0"/>
    <w:rsid w:val="00656C4D"/>
    <w:rsid w:val="006632AC"/>
    <w:rsid w:val="006D777A"/>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901F43"/>
    <w:rsid w:val="00903C32"/>
    <w:rsid w:val="00916B16"/>
    <w:rsid w:val="009173B9"/>
    <w:rsid w:val="0093335D"/>
    <w:rsid w:val="009333BA"/>
    <w:rsid w:val="0093613E"/>
    <w:rsid w:val="00943026"/>
    <w:rsid w:val="00966B81"/>
    <w:rsid w:val="00977F79"/>
    <w:rsid w:val="009C7720"/>
    <w:rsid w:val="009E520A"/>
    <w:rsid w:val="00A23AFA"/>
    <w:rsid w:val="00A31B3E"/>
    <w:rsid w:val="00A532F3"/>
    <w:rsid w:val="00A8489E"/>
    <w:rsid w:val="00AA6984"/>
    <w:rsid w:val="00AB02A7"/>
    <w:rsid w:val="00AC29F3"/>
    <w:rsid w:val="00AE5FC9"/>
    <w:rsid w:val="00B231E5"/>
    <w:rsid w:val="00B95DEE"/>
    <w:rsid w:val="00BD79CD"/>
    <w:rsid w:val="00C02B87"/>
    <w:rsid w:val="00C4086D"/>
    <w:rsid w:val="00C61433"/>
    <w:rsid w:val="00C9238C"/>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A1185"/>
    <w:rsid w:val="00DC706A"/>
    <w:rsid w:val="00DD152F"/>
    <w:rsid w:val="00DE213F"/>
    <w:rsid w:val="00DF027C"/>
    <w:rsid w:val="00E00A32"/>
    <w:rsid w:val="00E03F9C"/>
    <w:rsid w:val="00E11A5D"/>
    <w:rsid w:val="00E22ACD"/>
    <w:rsid w:val="00E620B0"/>
    <w:rsid w:val="00E81B40"/>
    <w:rsid w:val="00E915F1"/>
    <w:rsid w:val="00E93020"/>
    <w:rsid w:val="00EE05A0"/>
    <w:rsid w:val="00EF555B"/>
    <w:rsid w:val="00F027BB"/>
    <w:rsid w:val="00F11DCF"/>
    <w:rsid w:val="00F162EA"/>
    <w:rsid w:val="00F2598C"/>
    <w:rsid w:val="00F52D27"/>
    <w:rsid w:val="00F83527"/>
    <w:rsid w:val="00FA71C8"/>
    <w:rsid w:val="00FD140D"/>
    <w:rsid w:val="00FD583F"/>
    <w:rsid w:val="00FD7488"/>
    <w:rsid w:val="00FD7ADA"/>
    <w:rsid w:val="00FF16B4"/>
    <w:rsid w:val="00FF7B6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5E7C2"/>
  <w15:docId w15:val="{4EE5C337-E439-403E-9265-65BC88023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44780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003545"/>
    <w:rPr>
      <w:color w:val="0000FF"/>
      <w:u w:val="single"/>
    </w:rPr>
  </w:style>
  <w:style w:type="character" w:styleId="Hipervnculovisitado">
    <w:name w:val="FollowedHyperlink"/>
    <w:basedOn w:val="Fuentedeprrafopredeter"/>
    <w:uiPriority w:val="99"/>
    <w:semiHidden/>
    <w:unhideWhenUsed/>
    <w:rsid w:val="00220AAA"/>
    <w:rPr>
      <w:color w:val="3592CF" w:themeColor="followedHyperlink"/>
      <w:u w:val="single"/>
    </w:rPr>
  </w:style>
  <w:style w:type="character" w:customStyle="1" w:styleId="Ttulo3Car">
    <w:name w:val="Título 3 Car"/>
    <w:basedOn w:val="Fuentedeprrafopredeter"/>
    <w:link w:val="Ttulo3"/>
    <w:uiPriority w:val="5"/>
    <w:rsid w:val="00447800"/>
    <w:rPr>
      <w:rFonts w:asciiTheme="majorHAnsi" w:eastAsiaTheme="majorEastAsia" w:hAnsiTheme="majorHAnsi" w:cstheme="majorBidi"/>
      <w:b/>
      <w:color w:val="012639" w:themeColor="accent1" w:themeShade="7F"/>
    </w:rPr>
  </w:style>
  <w:style w:type="paragraph" w:styleId="Listaconvietas">
    <w:name w:val="List Bullet"/>
    <w:basedOn w:val="Normal"/>
    <w:uiPriority w:val="99"/>
    <w:unhideWhenUsed/>
    <w:rsid w:val="00BD79CD"/>
    <w:pPr>
      <w:numPr>
        <w:numId w:val="1"/>
      </w:numPr>
      <w:contextualSpacing/>
    </w:pPr>
  </w:style>
  <w:style w:type="paragraph" w:styleId="TtuloTDC">
    <w:name w:val="TOC Heading"/>
    <w:basedOn w:val="Ttulo1"/>
    <w:next w:val="Normal"/>
    <w:uiPriority w:val="39"/>
    <w:unhideWhenUsed/>
    <w:qFormat/>
    <w:rsid w:val="006632AC"/>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6632AC"/>
    <w:pPr>
      <w:spacing w:after="100"/>
    </w:pPr>
  </w:style>
  <w:style w:type="paragraph" w:styleId="TDC3">
    <w:name w:val="toc 3"/>
    <w:basedOn w:val="Normal"/>
    <w:next w:val="Normal"/>
    <w:autoRedefine/>
    <w:uiPriority w:val="39"/>
    <w:unhideWhenUsed/>
    <w:rsid w:val="006632AC"/>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lcpharmabolivia.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c\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A8D60EBE14D49B1433E45D2E880B8"/>
        <w:category>
          <w:name w:val="General"/>
          <w:gallery w:val="placeholder"/>
        </w:category>
        <w:types>
          <w:type w:val="bbPlcHdr"/>
        </w:types>
        <w:behaviors>
          <w:behavior w:val="content"/>
        </w:behaviors>
        <w:guid w:val="{16742ACC-DEBB-4505-9D6C-2FD5D7C38122}"/>
      </w:docPartPr>
      <w:docPartBody>
        <w:p w:rsidR="009706EA" w:rsidRDefault="007A5B80">
          <w:pPr>
            <w:pStyle w:val="1DDA8D60EBE14D49B1433E45D2E880B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noviembre 24</w:t>
          </w:r>
          <w:r w:rsidRPr="00D86945">
            <w:rPr>
              <w:rStyle w:val="SubttuloCar"/>
              <w:b/>
              <w:lang w:bidi="es-ES"/>
            </w:rPr>
            <w:fldChar w:fldCharType="end"/>
          </w:r>
        </w:p>
      </w:docPartBody>
    </w:docPart>
    <w:docPart>
      <w:docPartPr>
        <w:name w:val="4C09C819FA5747ED86FE8F50998092AC"/>
        <w:category>
          <w:name w:val="General"/>
          <w:gallery w:val="placeholder"/>
        </w:category>
        <w:types>
          <w:type w:val="bbPlcHdr"/>
        </w:types>
        <w:behaviors>
          <w:behavior w:val="content"/>
        </w:behaviors>
        <w:guid w:val="{A2BA27B7-7C23-4AC7-84C4-C3183A1D6A3F}"/>
      </w:docPartPr>
      <w:docPartBody>
        <w:p w:rsidR="009706EA" w:rsidRDefault="007A5B80">
          <w:pPr>
            <w:pStyle w:val="4C09C819FA5747ED86FE8F50998092AC"/>
          </w:pPr>
          <w:r>
            <w:rPr>
              <w:noProof/>
              <w:lang w:bidi="es-ES"/>
            </w:rPr>
            <w:t>NOMBRE DE LA COMPAÑÍA</w:t>
          </w:r>
        </w:p>
      </w:docPartBody>
    </w:docPart>
    <w:docPart>
      <w:docPartPr>
        <w:name w:val="F0AA6E06B6564568A28C534A1480EA01"/>
        <w:category>
          <w:name w:val="General"/>
          <w:gallery w:val="placeholder"/>
        </w:category>
        <w:types>
          <w:type w:val="bbPlcHdr"/>
        </w:types>
        <w:behaviors>
          <w:behavior w:val="content"/>
        </w:behaviors>
        <w:guid w:val="{283E9DA5-4AEA-486B-9480-046F5079F0B4}"/>
      </w:docPartPr>
      <w:docPartBody>
        <w:p w:rsidR="009706EA" w:rsidRDefault="007A5B80">
          <w:pPr>
            <w:pStyle w:val="F0AA6E06B6564568A28C534A1480EA01"/>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B80"/>
    <w:rsid w:val="007A5B80"/>
    <w:rsid w:val="007C6576"/>
    <w:rsid w:val="009706EA"/>
    <w:rsid w:val="00A32B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1DDA8D60EBE14D49B1433E45D2E880B8">
    <w:name w:val="1DDA8D60EBE14D49B1433E45D2E880B8"/>
  </w:style>
  <w:style w:type="paragraph" w:customStyle="1" w:styleId="4C09C819FA5747ED86FE8F50998092AC">
    <w:name w:val="4C09C819FA5747ED86FE8F50998092AC"/>
  </w:style>
  <w:style w:type="paragraph" w:customStyle="1" w:styleId="F0AA6E06B6564568A28C534A1480EA01">
    <w:name w:val="F0AA6E06B6564568A28C534A1480EA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CFABA-100A-49EC-9DB0-3980D5D5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333</TotalTime>
  <Pages>1</Pages>
  <Words>750</Words>
  <Characters>4126</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Curtinez</dc:creator>
  <cp:keywords/>
  <cp:lastModifiedBy>Ivan Curtinez</cp:lastModifiedBy>
  <cp:revision>5</cp:revision>
  <cp:lastPrinted>2021-11-29T10:02:00Z</cp:lastPrinted>
  <dcterms:created xsi:type="dcterms:W3CDTF">2021-11-25T02:53:00Z</dcterms:created>
  <dcterms:modified xsi:type="dcterms:W3CDTF">2021-11-29T10:02:00Z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